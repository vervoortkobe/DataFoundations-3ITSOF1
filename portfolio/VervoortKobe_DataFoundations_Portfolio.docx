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22C37" w14:textId="77777777" w:rsidR="00947672" w:rsidRPr="00B574CE" w:rsidRDefault="00947672" w:rsidP="00DF6BF0">
      <w:pPr>
        <w:pStyle w:val="Titel"/>
        <w:spacing w:before="2280"/>
        <w:rPr>
          <w:color w:val="C40009"/>
          <w:lang w:val="nl-NL"/>
        </w:rPr>
      </w:pPr>
      <w:bookmarkStart w:id="0" w:name="_Toc371628269"/>
    </w:p>
    <w:p w14:paraId="245D61A5" w14:textId="77777777" w:rsidR="00947672" w:rsidRPr="00B574CE" w:rsidRDefault="00947672" w:rsidP="00DF6BF0">
      <w:pPr>
        <w:pStyle w:val="Titel"/>
        <w:spacing w:before="2280"/>
        <w:rPr>
          <w:color w:val="C40009"/>
          <w:lang w:val="nl-NL"/>
        </w:rPr>
      </w:pPr>
    </w:p>
    <w:p w14:paraId="67AE448B" w14:textId="77777777" w:rsidR="00947672" w:rsidRPr="00B574CE" w:rsidRDefault="00947672" w:rsidP="00DF6BF0">
      <w:pPr>
        <w:pStyle w:val="Titel"/>
        <w:spacing w:before="2280"/>
        <w:rPr>
          <w:color w:val="C40009"/>
          <w:lang w:val="nl-NL"/>
        </w:rPr>
      </w:pPr>
    </w:p>
    <w:p w14:paraId="12DA97BF" w14:textId="0A22403C" w:rsidR="0019775D" w:rsidRPr="0006360E" w:rsidRDefault="00AD4155" w:rsidP="00DF6BF0">
      <w:pPr>
        <w:pStyle w:val="Titel"/>
        <w:spacing w:before="2280"/>
        <w:rPr>
          <w:color w:val="C40009"/>
          <w:lang w:val="en-US"/>
        </w:rPr>
      </w:pPr>
      <w:r w:rsidRPr="0006360E">
        <w:rPr>
          <w:color w:val="C40009"/>
          <w:lang w:val="en-US"/>
        </w:rPr>
        <w:t>DataFoundations</w:t>
      </w:r>
      <w:r w:rsidR="00206A8E" w:rsidRPr="0006360E">
        <w:rPr>
          <w:color w:val="C40009"/>
          <w:lang w:val="en-US"/>
        </w:rPr>
        <w:br/>
      </w:r>
    </w:p>
    <w:bookmarkEnd w:id="0"/>
    <w:p w14:paraId="4A7DACEA" w14:textId="1FFD72F1" w:rsidR="0019775D" w:rsidRPr="0006360E" w:rsidRDefault="005C2462" w:rsidP="0019775D">
      <w:pPr>
        <w:pStyle w:val="Titel"/>
        <w:spacing w:before="1600"/>
        <w:contextualSpacing w:val="0"/>
        <w:rPr>
          <w:lang w:val="en-US"/>
        </w:rPr>
      </w:pPr>
      <w:r w:rsidRPr="0006360E">
        <w:rPr>
          <w:lang w:val="en-US"/>
        </w:rPr>
        <w:t>Portfolio</w:t>
      </w:r>
    </w:p>
    <w:p w14:paraId="5AC1BC1F" w14:textId="77777777" w:rsidR="00F050D8" w:rsidRPr="0006360E" w:rsidRDefault="00F050D8" w:rsidP="00305CFE">
      <w:pPr>
        <w:pStyle w:val="paragraph"/>
        <w:spacing w:before="480" w:beforeAutospacing="0" w:after="120" w:afterAutospacing="0"/>
        <w:jc w:val="center"/>
        <w:textAlignment w:val="baseline"/>
        <w:rPr>
          <w:rStyle w:val="normaltextrun"/>
          <w:rFonts w:ascii="Calibri" w:hAnsi="Calibri" w:cs="Calibri"/>
          <w:color w:val="C40009"/>
          <w:sz w:val="40"/>
          <w:szCs w:val="40"/>
          <w:lang w:val="en-US"/>
        </w:rPr>
      </w:pPr>
    </w:p>
    <w:p w14:paraId="4D6D694A" w14:textId="0D373C9B" w:rsidR="000F4824" w:rsidRPr="006A12A6" w:rsidRDefault="00305CFE" w:rsidP="006A12A6">
      <w:pPr>
        <w:pStyle w:val="paragraph"/>
        <w:spacing w:before="480" w:beforeAutospacing="0" w:after="120" w:afterAutospacing="0"/>
        <w:jc w:val="center"/>
        <w:textAlignment w:val="baseline"/>
        <w:rPr>
          <w:rFonts w:ascii="Calibri" w:hAnsi="Calibri" w:cs="Calibri"/>
          <w:color w:val="C40009"/>
          <w:sz w:val="40"/>
          <w:szCs w:val="40"/>
          <w:lang w:val="en-US"/>
        </w:rPr>
      </w:pPr>
      <w:r w:rsidRPr="0006360E">
        <w:rPr>
          <w:rFonts w:ascii="Calibri" w:hAnsi="Calibri" w:cs="Calibri"/>
          <w:color w:val="404040"/>
          <w:sz w:val="40"/>
          <w:szCs w:val="40"/>
          <w:lang w:val="en-US"/>
        </w:rPr>
        <w:br/>
      </w:r>
      <w:r w:rsidRPr="0006360E">
        <w:rPr>
          <w:rStyle w:val="normaltextrun"/>
          <w:rFonts w:ascii="Calibri" w:hAnsi="Calibri" w:cs="Calibri"/>
          <w:color w:val="C40009"/>
          <w:sz w:val="40"/>
          <w:szCs w:val="40"/>
          <w:lang w:val="en-US"/>
        </w:rPr>
        <w:t>Kobe Vervoort</w:t>
      </w:r>
      <w:r w:rsidRPr="0006360E">
        <w:rPr>
          <w:rStyle w:val="scxw221052822"/>
          <w:rFonts w:ascii="Calibri" w:hAnsi="Calibri" w:cs="Calibri"/>
          <w:color w:val="C40009"/>
          <w:sz w:val="40"/>
          <w:szCs w:val="40"/>
          <w:lang w:val="en-US"/>
        </w:rPr>
        <w:t> </w:t>
      </w:r>
      <w:r w:rsidRPr="0006360E">
        <w:rPr>
          <w:rFonts w:ascii="Calibri" w:hAnsi="Calibri" w:cs="Calibri"/>
          <w:color w:val="C40009"/>
          <w:sz w:val="40"/>
          <w:szCs w:val="40"/>
          <w:lang w:val="en-US"/>
        </w:rPr>
        <w:br/>
      </w:r>
      <w:r w:rsidR="001B583F" w:rsidRPr="0006360E">
        <w:rPr>
          <w:rStyle w:val="normaltextrun"/>
          <w:rFonts w:ascii="Calibri" w:hAnsi="Calibri" w:cs="Calibri"/>
          <w:color w:val="C40009"/>
          <w:sz w:val="40"/>
          <w:szCs w:val="40"/>
          <w:lang w:val="en-US"/>
        </w:rPr>
        <w:t>3ITSOF1</w:t>
      </w:r>
      <w:bookmarkStart w:id="1" w:name="_Toc69866607"/>
      <w:r w:rsidR="00E82E09">
        <w:rPr>
          <w:lang w:val="en-US"/>
        </w:rPr>
        <w:br w:type="page"/>
      </w:r>
    </w:p>
    <w:sdt>
      <w:sdtPr>
        <w:rPr>
          <w:rFonts w:asciiTheme="minorHAnsi" w:eastAsia="Times New Roman" w:hAnsiTheme="minorHAnsi" w:cstheme="minorHAnsi"/>
          <w:b w:val="0"/>
          <w:bCs w:val="0"/>
          <w:color w:val="404040" w:themeColor="text1" w:themeTint="BF"/>
          <w:sz w:val="22"/>
          <w:szCs w:val="24"/>
          <w:lang w:val="nl-NL" w:eastAsia="nl-NL"/>
        </w:rPr>
        <w:id w:val="1384211439"/>
        <w:docPartObj>
          <w:docPartGallery w:val="Table of Contents"/>
          <w:docPartUnique/>
        </w:docPartObj>
      </w:sdtPr>
      <w:sdtContent>
        <w:p w14:paraId="3AAA06C2" w14:textId="7C44EE8A" w:rsidR="00ED2BD3" w:rsidRPr="00456611" w:rsidRDefault="00ED2BD3">
          <w:pPr>
            <w:pStyle w:val="Kopvaninhoudsopgave"/>
            <w:rPr>
              <w:rFonts w:asciiTheme="minorHAnsi" w:hAnsiTheme="minorHAnsi" w:cstheme="minorHAnsi"/>
              <w:color w:val="auto"/>
              <w:sz w:val="36"/>
              <w:szCs w:val="36"/>
            </w:rPr>
          </w:pPr>
          <w:r w:rsidRPr="00456611">
            <w:rPr>
              <w:rFonts w:asciiTheme="minorHAnsi" w:hAnsiTheme="minorHAnsi" w:cstheme="minorHAnsi"/>
              <w:color w:val="auto"/>
              <w:sz w:val="36"/>
              <w:szCs w:val="36"/>
              <w:lang w:val="nl-NL"/>
            </w:rPr>
            <w:t>Inhoud</w:t>
          </w:r>
          <w:r w:rsidR="00DC478E" w:rsidRPr="00456611">
            <w:rPr>
              <w:rFonts w:asciiTheme="minorHAnsi" w:hAnsiTheme="minorHAnsi" w:cstheme="minorHAnsi"/>
              <w:color w:val="auto"/>
              <w:sz w:val="36"/>
              <w:szCs w:val="36"/>
              <w:lang w:val="nl-NL"/>
            </w:rPr>
            <w:t>sopgave</w:t>
          </w:r>
        </w:p>
        <w:p w14:paraId="27CC7358" w14:textId="6C538423" w:rsidR="008D22C3" w:rsidRDefault="00ED2BD3">
          <w:pPr>
            <w:pStyle w:val="Inhopg1"/>
            <w:rPr>
              <w:rFonts w:eastAsiaTheme="minorEastAsia" w:cstheme="minorBidi"/>
              <w:b w:val="0"/>
              <w:bCs w:val="0"/>
              <w:caps w:val="0"/>
              <w:noProof/>
              <w:color w:val="auto"/>
              <w:kern w:val="2"/>
              <w:sz w:val="24"/>
              <w:szCs w:val="24"/>
              <w:lang w:eastAsia="nl-BE"/>
              <w14:ligatures w14:val="standardContextual"/>
            </w:rPr>
          </w:pPr>
          <w:r w:rsidRPr="00DC478E">
            <w:fldChar w:fldCharType="begin"/>
          </w:r>
          <w:r w:rsidRPr="00DC478E">
            <w:instrText xml:space="preserve"> TOC \o "1-3" \h \z \u </w:instrText>
          </w:r>
          <w:r w:rsidRPr="00DC478E">
            <w:fldChar w:fldCharType="separate"/>
          </w:r>
          <w:hyperlink w:anchor="_Toc185768051" w:history="1">
            <w:r w:rsidR="008D22C3" w:rsidRPr="00984475">
              <w:rPr>
                <w:rStyle w:val="Hyperlink"/>
                <w:rFonts w:eastAsiaTheme="majorEastAsia"/>
                <w:noProof/>
                <w:lang w:val="nl-NL"/>
              </w:rPr>
              <w:t>Labo 1 – Data-verwerking en -visualisatie met Python</w:t>
            </w:r>
            <w:r w:rsidR="008D22C3">
              <w:rPr>
                <w:noProof/>
                <w:webHidden/>
              </w:rPr>
              <w:tab/>
            </w:r>
            <w:r w:rsidR="008D22C3">
              <w:rPr>
                <w:noProof/>
                <w:webHidden/>
              </w:rPr>
              <w:fldChar w:fldCharType="begin"/>
            </w:r>
            <w:r w:rsidR="008D22C3">
              <w:rPr>
                <w:noProof/>
                <w:webHidden/>
              </w:rPr>
              <w:instrText xml:space="preserve"> PAGEREF _Toc185768051 \h </w:instrText>
            </w:r>
            <w:r w:rsidR="008D22C3">
              <w:rPr>
                <w:noProof/>
                <w:webHidden/>
              </w:rPr>
            </w:r>
            <w:r w:rsidR="008D22C3">
              <w:rPr>
                <w:noProof/>
                <w:webHidden/>
              </w:rPr>
              <w:fldChar w:fldCharType="separate"/>
            </w:r>
            <w:r w:rsidR="00EA02D2">
              <w:rPr>
                <w:noProof/>
                <w:webHidden/>
              </w:rPr>
              <w:t>3</w:t>
            </w:r>
            <w:r w:rsidR="008D22C3">
              <w:rPr>
                <w:noProof/>
                <w:webHidden/>
              </w:rPr>
              <w:fldChar w:fldCharType="end"/>
            </w:r>
          </w:hyperlink>
        </w:p>
        <w:p w14:paraId="6971BF1F" w14:textId="53D8237C"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2" w:history="1">
            <w:r w:rsidRPr="00984475">
              <w:rPr>
                <w:rStyle w:val="Hyperlink"/>
                <w:rFonts w:eastAsiaTheme="majorEastAsia"/>
                <w:noProof/>
              </w:rPr>
              <w:t>Inzichten en verbanden</w:t>
            </w:r>
            <w:r>
              <w:rPr>
                <w:noProof/>
                <w:webHidden/>
              </w:rPr>
              <w:tab/>
            </w:r>
            <w:r>
              <w:rPr>
                <w:noProof/>
                <w:webHidden/>
              </w:rPr>
              <w:fldChar w:fldCharType="begin"/>
            </w:r>
            <w:r>
              <w:rPr>
                <w:noProof/>
                <w:webHidden/>
              </w:rPr>
              <w:instrText xml:space="preserve"> PAGEREF _Toc185768052 \h </w:instrText>
            </w:r>
            <w:r>
              <w:rPr>
                <w:noProof/>
                <w:webHidden/>
              </w:rPr>
            </w:r>
            <w:r>
              <w:rPr>
                <w:noProof/>
                <w:webHidden/>
              </w:rPr>
              <w:fldChar w:fldCharType="separate"/>
            </w:r>
            <w:r w:rsidR="00EA02D2">
              <w:rPr>
                <w:noProof/>
                <w:webHidden/>
              </w:rPr>
              <w:t>3</w:t>
            </w:r>
            <w:r>
              <w:rPr>
                <w:noProof/>
                <w:webHidden/>
              </w:rPr>
              <w:fldChar w:fldCharType="end"/>
            </w:r>
          </w:hyperlink>
        </w:p>
        <w:p w14:paraId="4BBE0564" w14:textId="2575103F"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3"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_Toc185768053 \h </w:instrText>
            </w:r>
            <w:r>
              <w:rPr>
                <w:noProof/>
                <w:webHidden/>
              </w:rPr>
            </w:r>
            <w:r>
              <w:rPr>
                <w:noProof/>
                <w:webHidden/>
              </w:rPr>
              <w:fldChar w:fldCharType="separate"/>
            </w:r>
            <w:r w:rsidR="00EA02D2">
              <w:rPr>
                <w:noProof/>
                <w:webHidden/>
              </w:rPr>
              <w:t>3</w:t>
            </w:r>
            <w:r>
              <w:rPr>
                <w:noProof/>
                <w:webHidden/>
              </w:rPr>
              <w:fldChar w:fldCharType="end"/>
            </w:r>
          </w:hyperlink>
        </w:p>
        <w:p w14:paraId="53E1B434" w14:textId="06D1C4ED"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4"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_Toc185768054 \h </w:instrText>
            </w:r>
            <w:r>
              <w:rPr>
                <w:noProof/>
                <w:webHidden/>
              </w:rPr>
            </w:r>
            <w:r>
              <w:rPr>
                <w:noProof/>
                <w:webHidden/>
              </w:rPr>
              <w:fldChar w:fldCharType="separate"/>
            </w:r>
            <w:r w:rsidR="00EA02D2">
              <w:rPr>
                <w:noProof/>
                <w:webHidden/>
              </w:rPr>
              <w:t>5</w:t>
            </w:r>
            <w:r>
              <w:rPr>
                <w:noProof/>
                <w:webHidden/>
              </w:rPr>
              <w:fldChar w:fldCharType="end"/>
            </w:r>
          </w:hyperlink>
        </w:p>
        <w:p w14:paraId="14CB17CB" w14:textId="1A6DFE99"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55" w:history="1">
            <w:r w:rsidRPr="00984475">
              <w:rPr>
                <w:rStyle w:val="Hyperlink"/>
                <w:rFonts w:eastAsiaTheme="majorEastAsia"/>
                <w:noProof/>
              </w:rPr>
              <w:t>Labo 2 – Power BI en data visualisatie</w:t>
            </w:r>
            <w:r>
              <w:rPr>
                <w:noProof/>
                <w:webHidden/>
              </w:rPr>
              <w:tab/>
            </w:r>
            <w:r>
              <w:rPr>
                <w:noProof/>
                <w:webHidden/>
              </w:rPr>
              <w:fldChar w:fldCharType="begin"/>
            </w:r>
            <w:r>
              <w:rPr>
                <w:noProof/>
                <w:webHidden/>
              </w:rPr>
              <w:instrText xml:space="preserve"> PAGEREF _Toc185768055 \h </w:instrText>
            </w:r>
            <w:r>
              <w:rPr>
                <w:noProof/>
                <w:webHidden/>
              </w:rPr>
            </w:r>
            <w:r>
              <w:rPr>
                <w:noProof/>
                <w:webHidden/>
              </w:rPr>
              <w:fldChar w:fldCharType="separate"/>
            </w:r>
            <w:r w:rsidR="00EA02D2">
              <w:rPr>
                <w:noProof/>
                <w:webHidden/>
              </w:rPr>
              <w:t>6</w:t>
            </w:r>
            <w:r>
              <w:rPr>
                <w:noProof/>
                <w:webHidden/>
              </w:rPr>
              <w:fldChar w:fldCharType="end"/>
            </w:r>
          </w:hyperlink>
        </w:p>
        <w:p w14:paraId="4E5C859C" w14:textId="3C88E56B"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6" w:history="1">
            <w:r w:rsidRPr="00984475">
              <w:rPr>
                <w:rStyle w:val="Hyperlink"/>
                <w:rFonts w:eastAsiaTheme="majorEastAsia"/>
                <w:noProof/>
                <w:lang w:val="nl-NL"/>
              </w:rPr>
              <w:t>Inzichten en verbanden</w:t>
            </w:r>
            <w:r>
              <w:rPr>
                <w:noProof/>
                <w:webHidden/>
              </w:rPr>
              <w:tab/>
            </w:r>
            <w:r>
              <w:rPr>
                <w:noProof/>
                <w:webHidden/>
              </w:rPr>
              <w:fldChar w:fldCharType="begin"/>
            </w:r>
            <w:r>
              <w:rPr>
                <w:noProof/>
                <w:webHidden/>
              </w:rPr>
              <w:instrText xml:space="preserve"> PAGEREF _Toc185768056 \h </w:instrText>
            </w:r>
            <w:r>
              <w:rPr>
                <w:noProof/>
                <w:webHidden/>
              </w:rPr>
            </w:r>
            <w:r>
              <w:rPr>
                <w:noProof/>
                <w:webHidden/>
              </w:rPr>
              <w:fldChar w:fldCharType="separate"/>
            </w:r>
            <w:r w:rsidR="00EA02D2">
              <w:rPr>
                <w:noProof/>
                <w:webHidden/>
              </w:rPr>
              <w:t>6</w:t>
            </w:r>
            <w:r>
              <w:rPr>
                <w:noProof/>
                <w:webHidden/>
              </w:rPr>
              <w:fldChar w:fldCharType="end"/>
            </w:r>
          </w:hyperlink>
        </w:p>
        <w:p w14:paraId="4E7E9AB9" w14:textId="2F26FCAA"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7"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_Toc185768057 \h </w:instrText>
            </w:r>
            <w:r>
              <w:rPr>
                <w:noProof/>
                <w:webHidden/>
              </w:rPr>
            </w:r>
            <w:r>
              <w:rPr>
                <w:noProof/>
                <w:webHidden/>
              </w:rPr>
              <w:fldChar w:fldCharType="separate"/>
            </w:r>
            <w:r w:rsidR="00EA02D2">
              <w:rPr>
                <w:noProof/>
                <w:webHidden/>
              </w:rPr>
              <w:t>6</w:t>
            </w:r>
            <w:r>
              <w:rPr>
                <w:noProof/>
                <w:webHidden/>
              </w:rPr>
              <w:fldChar w:fldCharType="end"/>
            </w:r>
          </w:hyperlink>
        </w:p>
        <w:p w14:paraId="6A027802" w14:textId="78EA4F2F"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58"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_Toc185768058 \h </w:instrText>
            </w:r>
            <w:r>
              <w:rPr>
                <w:noProof/>
                <w:webHidden/>
              </w:rPr>
            </w:r>
            <w:r>
              <w:rPr>
                <w:noProof/>
                <w:webHidden/>
              </w:rPr>
              <w:fldChar w:fldCharType="separate"/>
            </w:r>
            <w:r w:rsidR="00EA02D2">
              <w:rPr>
                <w:noProof/>
                <w:webHidden/>
              </w:rPr>
              <w:t>7</w:t>
            </w:r>
            <w:r>
              <w:rPr>
                <w:noProof/>
                <w:webHidden/>
              </w:rPr>
              <w:fldChar w:fldCharType="end"/>
            </w:r>
          </w:hyperlink>
        </w:p>
        <w:p w14:paraId="7BC2C588" w14:textId="46BFCD63"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59" w:history="1">
            <w:r w:rsidRPr="00984475">
              <w:rPr>
                <w:rStyle w:val="Hyperlink"/>
                <w:rFonts w:eastAsiaTheme="majorEastAsia"/>
                <w:noProof/>
                <w:lang w:val="en-US"/>
              </w:rPr>
              <w:t>Labo 3 – Data Analytics in Google Cloud</w:t>
            </w:r>
            <w:r>
              <w:rPr>
                <w:noProof/>
                <w:webHidden/>
              </w:rPr>
              <w:tab/>
            </w:r>
            <w:r>
              <w:rPr>
                <w:noProof/>
                <w:webHidden/>
              </w:rPr>
              <w:fldChar w:fldCharType="begin"/>
            </w:r>
            <w:r>
              <w:rPr>
                <w:noProof/>
                <w:webHidden/>
              </w:rPr>
              <w:instrText xml:space="preserve"> PAGEREF _Toc185768059 \h </w:instrText>
            </w:r>
            <w:r>
              <w:rPr>
                <w:noProof/>
                <w:webHidden/>
              </w:rPr>
            </w:r>
            <w:r>
              <w:rPr>
                <w:noProof/>
                <w:webHidden/>
              </w:rPr>
              <w:fldChar w:fldCharType="separate"/>
            </w:r>
            <w:r w:rsidR="00EA02D2">
              <w:rPr>
                <w:noProof/>
                <w:webHidden/>
              </w:rPr>
              <w:t>8</w:t>
            </w:r>
            <w:r>
              <w:rPr>
                <w:noProof/>
                <w:webHidden/>
              </w:rPr>
              <w:fldChar w:fldCharType="end"/>
            </w:r>
          </w:hyperlink>
        </w:p>
        <w:p w14:paraId="7A20E651" w14:textId="2A1C98E6"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0" w:history="1">
            <w:r w:rsidRPr="00984475">
              <w:rPr>
                <w:rStyle w:val="Hyperlink"/>
                <w:rFonts w:eastAsiaTheme="majorEastAsia"/>
                <w:noProof/>
              </w:rPr>
              <w:t>Inzichten en verbanden (deel 1)</w:t>
            </w:r>
            <w:r>
              <w:rPr>
                <w:noProof/>
                <w:webHidden/>
              </w:rPr>
              <w:tab/>
            </w:r>
            <w:r>
              <w:rPr>
                <w:noProof/>
                <w:webHidden/>
              </w:rPr>
              <w:fldChar w:fldCharType="begin"/>
            </w:r>
            <w:r>
              <w:rPr>
                <w:noProof/>
                <w:webHidden/>
              </w:rPr>
              <w:instrText xml:space="preserve"> PAGEREF _Toc185768060 \h </w:instrText>
            </w:r>
            <w:r>
              <w:rPr>
                <w:noProof/>
                <w:webHidden/>
              </w:rPr>
            </w:r>
            <w:r>
              <w:rPr>
                <w:noProof/>
                <w:webHidden/>
              </w:rPr>
              <w:fldChar w:fldCharType="separate"/>
            </w:r>
            <w:r w:rsidR="00EA02D2">
              <w:rPr>
                <w:noProof/>
                <w:webHidden/>
              </w:rPr>
              <w:t>8</w:t>
            </w:r>
            <w:r>
              <w:rPr>
                <w:noProof/>
                <w:webHidden/>
              </w:rPr>
              <w:fldChar w:fldCharType="end"/>
            </w:r>
          </w:hyperlink>
        </w:p>
        <w:p w14:paraId="5B30B1A0" w14:textId="12070705"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1"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_Toc185768061 \h </w:instrText>
            </w:r>
            <w:r>
              <w:rPr>
                <w:noProof/>
                <w:webHidden/>
              </w:rPr>
            </w:r>
            <w:r>
              <w:rPr>
                <w:noProof/>
                <w:webHidden/>
              </w:rPr>
              <w:fldChar w:fldCharType="separate"/>
            </w:r>
            <w:r w:rsidR="00EA02D2">
              <w:rPr>
                <w:noProof/>
                <w:webHidden/>
              </w:rPr>
              <w:t>8</w:t>
            </w:r>
            <w:r>
              <w:rPr>
                <w:noProof/>
                <w:webHidden/>
              </w:rPr>
              <w:fldChar w:fldCharType="end"/>
            </w:r>
          </w:hyperlink>
        </w:p>
        <w:p w14:paraId="761B3F3B" w14:textId="7E353AFE"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2" w:history="1">
            <w:r w:rsidRPr="00984475">
              <w:rPr>
                <w:rStyle w:val="Hyperlink"/>
                <w:rFonts w:eastAsiaTheme="majorEastAsia"/>
                <w:noProof/>
              </w:rPr>
              <w:t>Inzichten en verbanden (deel 2)</w:t>
            </w:r>
            <w:r>
              <w:rPr>
                <w:noProof/>
                <w:webHidden/>
              </w:rPr>
              <w:tab/>
            </w:r>
            <w:r>
              <w:rPr>
                <w:noProof/>
                <w:webHidden/>
              </w:rPr>
              <w:fldChar w:fldCharType="begin"/>
            </w:r>
            <w:r>
              <w:rPr>
                <w:noProof/>
                <w:webHidden/>
              </w:rPr>
              <w:instrText xml:space="preserve"> PAGEREF _Toc185768062 \h </w:instrText>
            </w:r>
            <w:r>
              <w:rPr>
                <w:noProof/>
                <w:webHidden/>
              </w:rPr>
            </w:r>
            <w:r>
              <w:rPr>
                <w:noProof/>
                <w:webHidden/>
              </w:rPr>
              <w:fldChar w:fldCharType="separate"/>
            </w:r>
            <w:r w:rsidR="00EA02D2">
              <w:rPr>
                <w:noProof/>
                <w:webHidden/>
              </w:rPr>
              <w:t>8</w:t>
            </w:r>
            <w:r>
              <w:rPr>
                <w:noProof/>
                <w:webHidden/>
              </w:rPr>
              <w:fldChar w:fldCharType="end"/>
            </w:r>
          </w:hyperlink>
        </w:p>
        <w:p w14:paraId="0E55C128" w14:textId="3ADF11AF"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3"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_Toc185768063 \h </w:instrText>
            </w:r>
            <w:r>
              <w:rPr>
                <w:noProof/>
                <w:webHidden/>
              </w:rPr>
            </w:r>
            <w:r>
              <w:rPr>
                <w:noProof/>
                <w:webHidden/>
              </w:rPr>
              <w:fldChar w:fldCharType="separate"/>
            </w:r>
            <w:r w:rsidR="00EA02D2">
              <w:rPr>
                <w:noProof/>
                <w:webHidden/>
              </w:rPr>
              <w:t>9</w:t>
            </w:r>
            <w:r>
              <w:rPr>
                <w:noProof/>
                <w:webHidden/>
              </w:rPr>
              <w:fldChar w:fldCharType="end"/>
            </w:r>
          </w:hyperlink>
        </w:p>
        <w:p w14:paraId="0ADFE5CA" w14:textId="5E9AFF9E"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64" w:history="1">
            <w:r w:rsidRPr="00984475">
              <w:rPr>
                <w:rStyle w:val="Hyperlink"/>
                <w:rFonts w:eastAsiaTheme="majorEastAsia"/>
                <w:noProof/>
              </w:rPr>
              <w:t>Labo 4 – Data Management</w:t>
            </w:r>
            <w:r>
              <w:rPr>
                <w:noProof/>
                <w:webHidden/>
              </w:rPr>
              <w:tab/>
            </w:r>
            <w:r>
              <w:rPr>
                <w:noProof/>
                <w:webHidden/>
              </w:rPr>
              <w:fldChar w:fldCharType="begin"/>
            </w:r>
            <w:r>
              <w:rPr>
                <w:noProof/>
                <w:webHidden/>
              </w:rPr>
              <w:instrText xml:space="preserve"> PAGEREF _Toc185768064 \h </w:instrText>
            </w:r>
            <w:r>
              <w:rPr>
                <w:noProof/>
                <w:webHidden/>
              </w:rPr>
            </w:r>
            <w:r>
              <w:rPr>
                <w:noProof/>
                <w:webHidden/>
              </w:rPr>
              <w:fldChar w:fldCharType="separate"/>
            </w:r>
            <w:r w:rsidR="00EA02D2">
              <w:rPr>
                <w:noProof/>
                <w:webHidden/>
              </w:rPr>
              <w:t>10</w:t>
            </w:r>
            <w:r>
              <w:rPr>
                <w:noProof/>
                <w:webHidden/>
              </w:rPr>
              <w:fldChar w:fldCharType="end"/>
            </w:r>
          </w:hyperlink>
        </w:p>
        <w:p w14:paraId="4A7F2A15" w14:textId="59D31DE9"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5" w:history="1">
            <w:r w:rsidRPr="00984475">
              <w:rPr>
                <w:rStyle w:val="Hyperlink"/>
                <w:rFonts w:eastAsiaTheme="majorEastAsia"/>
                <w:noProof/>
                <w:lang w:val="nl-NL"/>
              </w:rPr>
              <w:t>Inzichten en verbanden (deel 1)</w:t>
            </w:r>
            <w:r>
              <w:rPr>
                <w:noProof/>
                <w:webHidden/>
              </w:rPr>
              <w:tab/>
            </w:r>
            <w:r>
              <w:rPr>
                <w:noProof/>
                <w:webHidden/>
              </w:rPr>
              <w:fldChar w:fldCharType="begin"/>
            </w:r>
            <w:r>
              <w:rPr>
                <w:noProof/>
                <w:webHidden/>
              </w:rPr>
              <w:instrText xml:space="preserve"> PAGEREF _Toc185768065 \h </w:instrText>
            </w:r>
            <w:r>
              <w:rPr>
                <w:noProof/>
                <w:webHidden/>
              </w:rPr>
            </w:r>
            <w:r>
              <w:rPr>
                <w:noProof/>
                <w:webHidden/>
              </w:rPr>
              <w:fldChar w:fldCharType="separate"/>
            </w:r>
            <w:r w:rsidR="00EA02D2">
              <w:rPr>
                <w:noProof/>
                <w:webHidden/>
              </w:rPr>
              <w:t>10</w:t>
            </w:r>
            <w:r>
              <w:rPr>
                <w:noProof/>
                <w:webHidden/>
              </w:rPr>
              <w:fldChar w:fldCharType="end"/>
            </w:r>
          </w:hyperlink>
        </w:p>
        <w:p w14:paraId="0B7E4E36" w14:textId="18F5DD23"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6"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_Toc185768066 \h </w:instrText>
            </w:r>
            <w:r>
              <w:rPr>
                <w:noProof/>
                <w:webHidden/>
              </w:rPr>
            </w:r>
            <w:r>
              <w:rPr>
                <w:noProof/>
                <w:webHidden/>
              </w:rPr>
              <w:fldChar w:fldCharType="separate"/>
            </w:r>
            <w:r w:rsidR="00EA02D2">
              <w:rPr>
                <w:noProof/>
                <w:webHidden/>
              </w:rPr>
              <w:t>10</w:t>
            </w:r>
            <w:r>
              <w:rPr>
                <w:noProof/>
                <w:webHidden/>
              </w:rPr>
              <w:fldChar w:fldCharType="end"/>
            </w:r>
          </w:hyperlink>
        </w:p>
        <w:p w14:paraId="078B1449" w14:textId="19CCE314"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7" w:history="1">
            <w:r w:rsidRPr="00984475">
              <w:rPr>
                <w:rStyle w:val="Hyperlink"/>
                <w:rFonts w:eastAsiaTheme="majorEastAsia"/>
                <w:noProof/>
                <w:lang w:val="nl-NL"/>
              </w:rPr>
              <w:t>Inzichten en verbanden (deel 2)</w:t>
            </w:r>
            <w:r>
              <w:rPr>
                <w:noProof/>
                <w:webHidden/>
              </w:rPr>
              <w:tab/>
            </w:r>
            <w:r>
              <w:rPr>
                <w:noProof/>
                <w:webHidden/>
              </w:rPr>
              <w:fldChar w:fldCharType="begin"/>
            </w:r>
            <w:r>
              <w:rPr>
                <w:noProof/>
                <w:webHidden/>
              </w:rPr>
              <w:instrText xml:space="preserve"> PAGEREF _Toc185768067 \h </w:instrText>
            </w:r>
            <w:r>
              <w:rPr>
                <w:noProof/>
                <w:webHidden/>
              </w:rPr>
            </w:r>
            <w:r>
              <w:rPr>
                <w:noProof/>
                <w:webHidden/>
              </w:rPr>
              <w:fldChar w:fldCharType="separate"/>
            </w:r>
            <w:r w:rsidR="00EA02D2">
              <w:rPr>
                <w:noProof/>
                <w:webHidden/>
              </w:rPr>
              <w:t>11</w:t>
            </w:r>
            <w:r>
              <w:rPr>
                <w:noProof/>
                <w:webHidden/>
              </w:rPr>
              <w:fldChar w:fldCharType="end"/>
            </w:r>
          </w:hyperlink>
        </w:p>
        <w:p w14:paraId="7D95DD80" w14:textId="2B52FAEF"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68"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_Toc185768068 \h </w:instrText>
            </w:r>
            <w:r>
              <w:rPr>
                <w:noProof/>
                <w:webHidden/>
              </w:rPr>
            </w:r>
            <w:r>
              <w:rPr>
                <w:noProof/>
                <w:webHidden/>
              </w:rPr>
              <w:fldChar w:fldCharType="separate"/>
            </w:r>
            <w:r w:rsidR="00EA02D2">
              <w:rPr>
                <w:noProof/>
                <w:webHidden/>
              </w:rPr>
              <w:t>12</w:t>
            </w:r>
            <w:r>
              <w:rPr>
                <w:noProof/>
                <w:webHidden/>
              </w:rPr>
              <w:fldChar w:fldCharType="end"/>
            </w:r>
          </w:hyperlink>
        </w:p>
        <w:p w14:paraId="795F8569" w14:textId="7CF44F09"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69" w:history="1">
            <w:r w:rsidRPr="00984475">
              <w:rPr>
                <w:rStyle w:val="Hyperlink"/>
                <w:rFonts w:eastAsiaTheme="majorEastAsia"/>
                <w:noProof/>
              </w:rPr>
              <w:t>Labo 5 – Leren uit data</w:t>
            </w:r>
            <w:r>
              <w:rPr>
                <w:noProof/>
                <w:webHidden/>
              </w:rPr>
              <w:tab/>
            </w:r>
            <w:r>
              <w:rPr>
                <w:noProof/>
                <w:webHidden/>
              </w:rPr>
              <w:fldChar w:fldCharType="begin"/>
            </w:r>
            <w:r>
              <w:rPr>
                <w:noProof/>
                <w:webHidden/>
              </w:rPr>
              <w:instrText xml:space="preserve"> PAGEREF _Toc185768069 \h </w:instrText>
            </w:r>
            <w:r>
              <w:rPr>
                <w:noProof/>
                <w:webHidden/>
              </w:rPr>
            </w:r>
            <w:r>
              <w:rPr>
                <w:noProof/>
                <w:webHidden/>
              </w:rPr>
              <w:fldChar w:fldCharType="separate"/>
            </w:r>
            <w:r w:rsidR="00EA02D2">
              <w:rPr>
                <w:noProof/>
                <w:webHidden/>
              </w:rPr>
              <w:t>13</w:t>
            </w:r>
            <w:r>
              <w:rPr>
                <w:noProof/>
                <w:webHidden/>
              </w:rPr>
              <w:fldChar w:fldCharType="end"/>
            </w:r>
          </w:hyperlink>
        </w:p>
        <w:p w14:paraId="608E0E8B" w14:textId="7CB8C3CD"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0" w:history="1">
            <w:r w:rsidRPr="00984475">
              <w:rPr>
                <w:rStyle w:val="Hyperlink"/>
                <w:rFonts w:eastAsiaTheme="majorEastAsia"/>
                <w:noProof/>
                <w:lang w:val="nl-NL"/>
              </w:rPr>
              <w:t>Inzichten en verbanden</w:t>
            </w:r>
            <w:r>
              <w:rPr>
                <w:noProof/>
                <w:webHidden/>
              </w:rPr>
              <w:tab/>
            </w:r>
            <w:r>
              <w:rPr>
                <w:noProof/>
                <w:webHidden/>
              </w:rPr>
              <w:fldChar w:fldCharType="begin"/>
            </w:r>
            <w:r>
              <w:rPr>
                <w:noProof/>
                <w:webHidden/>
              </w:rPr>
              <w:instrText xml:space="preserve"> PAGEREF _Toc185768070 \h </w:instrText>
            </w:r>
            <w:r>
              <w:rPr>
                <w:noProof/>
                <w:webHidden/>
              </w:rPr>
            </w:r>
            <w:r>
              <w:rPr>
                <w:noProof/>
                <w:webHidden/>
              </w:rPr>
              <w:fldChar w:fldCharType="separate"/>
            </w:r>
            <w:r w:rsidR="00EA02D2">
              <w:rPr>
                <w:noProof/>
                <w:webHidden/>
              </w:rPr>
              <w:t>13</w:t>
            </w:r>
            <w:r>
              <w:rPr>
                <w:noProof/>
                <w:webHidden/>
              </w:rPr>
              <w:fldChar w:fldCharType="end"/>
            </w:r>
          </w:hyperlink>
        </w:p>
        <w:p w14:paraId="44D0DF02" w14:textId="4B073EA8"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1"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_Toc185768071 \h </w:instrText>
            </w:r>
            <w:r>
              <w:rPr>
                <w:noProof/>
                <w:webHidden/>
              </w:rPr>
            </w:r>
            <w:r>
              <w:rPr>
                <w:noProof/>
                <w:webHidden/>
              </w:rPr>
              <w:fldChar w:fldCharType="separate"/>
            </w:r>
            <w:r w:rsidR="00EA02D2">
              <w:rPr>
                <w:noProof/>
                <w:webHidden/>
              </w:rPr>
              <w:t>13</w:t>
            </w:r>
            <w:r>
              <w:rPr>
                <w:noProof/>
                <w:webHidden/>
              </w:rPr>
              <w:fldChar w:fldCharType="end"/>
            </w:r>
          </w:hyperlink>
        </w:p>
        <w:p w14:paraId="1C083AE0" w14:textId="23911392"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2"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_Toc185768072 \h </w:instrText>
            </w:r>
            <w:r>
              <w:rPr>
                <w:noProof/>
                <w:webHidden/>
              </w:rPr>
            </w:r>
            <w:r>
              <w:rPr>
                <w:noProof/>
                <w:webHidden/>
              </w:rPr>
              <w:fldChar w:fldCharType="separate"/>
            </w:r>
            <w:r w:rsidR="00EA02D2">
              <w:rPr>
                <w:noProof/>
                <w:webHidden/>
              </w:rPr>
              <w:t>15</w:t>
            </w:r>
            <w:r>
              <w:rPr>
                <w:noProof/>
                <w:webHidden/>
              </w:rPr>
              <w:fldChar w:fldCharType="end"/>
            </w:r>
          </w:hyperlink>
        </w:p>
        <w:p w14:paraId="02C7737A" w14:textId="4E82FE05"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73" w:history="1">
            <w:r w:rsidRPr="00984475">
              <w:rPr>
                <w:rStyle w:val="Hyperlink"/>
                <w:rFonts w:eastAsiaTheme="majorEastAsia"/>
                <w:noProof/>
              </w:rPr>
              <w:t>Labo 6 – Data ethics</w:t>
            </w:r>
            <w:r>
              <w:rPr>
                <w:noProof/>
                <w:webHidden/>
              </w:rPr>
              <w:tab/>
            </w:r>
            <w:r>
              <w:rPr>
                <w:noProof/>
                <w:webHidden/>
              </w:rPr>
              <w:fldChar w:fldCharType="begin"/>
            </w:r>
            <w:r>
              <w:rPr>
                <w:noProof/>
                <w:webHidden/>
              </w:rPr>
              <w:instrText xml:space="preserve"> PAGEREF _Toc185768073 \h </w:instrText>
            </w:r>
            <w:r>
              <w:rPr>
                <w:noProof/>
                <w:webHidden/>
              </w:rPr>
            </w:r>
            <w:r>
              <w:rPr>
                <w:noProof/>
                <w:webHidden/>
              </w:rPr>
              <w:fldChar w:fldCharType="separate"/>
            </w:r>
            <w:r w:rsidR="00EA02D2">
              <w:rPr>
                <w:noProof/>
                <w:webHidden/>
              </w:rPr>
              <w:t>16</w:t>
            </w:r>
            <w:r>
              <w:rPr>
                <w:noProof/>
                <w:webHidden/>
              </w:rPr>
              <w:fldChar w:fldCharType="end"/>
            </w:r>
          </w:hyperlink>
        </w:p>
        <w:p w14:paraId="38A5C977" w14:textId="513475CE"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4" w:history="1">
            <w:r w:rsidRPr="00984475">
              <w:rPr>
                <w:rStyle w:val="Hyperlink"/>
                <w:rFonts w:eastAsiaTheme="majorEastAsia"/>
                <w:noProof/>
                <w:lang w:val="nl-NL"/>
              </w:rPr>
              <w:t>Inzichten en verbanden</w:t>
            </w:r>
            <w:r>
              <w:rPr>
                <w:noProof/>
                <w:webHidden/>
              </w:rPr>
              <w:tab/>
            </w:r>
            <w:r>
              <w:rPr>
                <w:noProof/>
                <w:webHidden/>
              </w:rPr>
              <w:fldChar w:fldCharType="begin"/>
            </w:r>
            <w:r>
              <w:rPr>
                <w:noProof/>
                <w:webHidden/>
              </w:rPr>
              <w:instrText xml:space="preserve"> PAGEREF _Toc185768074 \h </w:instrText>
            </w:r>
            <w:r>
              <w:rPr>
                <w:noProof/>
                <w:webHidden/>
              </w:rPr>
            </w:r>
            <w:r>
              <w:rPr>
                <w:noProof/>
                <w:webHidden/>
              </w:rPr>
              <w:fldChar w:fldCharType="separate"/>
            </w:r>
            <w:r w:rsidR="00EA02D2">
              <w:rPr>
                <w:noProof/>
                <w:webHidden/>
              </w:rPr>
              <w:t>16</w:t>
            </w:r>
            <w:r>
              <w:rPr>
                <w:noProof/>
                <w:webHidden/>
              </w:rPr>
              <w:fldChar w:fldCharType="end"/>
            </w:r>
          </w:hyperlink>
        </w:p>
        <w:p w14:paraId="4B2EB246" w14:textId="3F84AC89"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5" w:history="1">
            <w:r w:rsidRPr="00984475">
              <w:rPr>
                <w:rStyle w:val="Hyperlink"/>
                <w:rFonts w:eastAsiaTheme="majorEastAsia"/>
                <w:noProof/>
                <w:lang w:val="nl-NL"/>
              </w:rPr>
              <w:t>Werkproces</w:t>
            </w:r>
            <w:r>
              <w:rPr>
                <w:noProof/>
                <w:webHidden/>
              </w:rPr>
              <w:tab/>
            </w:r>
            <w:r>
              <w:rPr>
                <w:noProof/>
                <w:webHidden/>
              </w:rPr>
              <w:fldChar w:fldCharType="begin"/>
            </w:r>
            <w:r>
              <w:rPr>
                <w:noProof/>
                <w:webHidden/>
              </w:rPr>
              <w:instrText xml:space="preserve"> PAGEREF _Toc185768075 \h </w:instrText>
            </w:r>
            <w:r>
              <w:rPr>
                <w:noProof/>
                <w:webHidden/>
              </w:rPr>
            </w:r>
            <w:r>
              <w:rPr>
                <w:noProof/>
                <w:webHidden/>
              </w:rPr>
              <w:fldChar w:fldCharType="separate"/>
            </w:r>
            <w:r w:rsidR="00EA02D2">
              <w:rPr>
                <w:noProof/>
                <w:webHidden/>
              </w:rPr>
              <w:t>16</w:t>
            </w:r>
            <w:r>
              <w:rPr>
                <w:noProof/>
                <w:webHidden/>
              </w:rPr>
              <w:fldChar w:fldCharType="end"/>
            </w:r>
          </w:hyperlink>
        </w:p>
        <w:p w14:paraId="597A0251" w14:textId="11E56EEE" w:rsidR="008D22C3" w:rsidRDefault="008D22C3">
          <w:pPr>
            <w:pStyle w:val="Inhopg2"/>
            <w:tabs>
              <w:tab w:val="right" w:leader="dot" w:pos="9062"/>
            </w:tabs>
            <w:rPr>
              <w:rFonts w:eastAsiaTheme="minorEastAsia" w:cstheme="minorBidi"/>
              <w:smallCaps w:val="0"/>
              <w:noProof/>
              <w:color w:val="auto"/>
              <w:kern w:val="2"/>
              <w:sz w:val="24"/>
              <w:szCs w:val="24"/>
              <w:lang w:eastAsia="nl-BE"/>
              <w14:ligatures w14:val="standardContextual"/>
            </w:rPr>
          </w:pPr>
          <w:hyperlink w:anchor="_Toc185768076" w:history="1">
            <w:r w:rsidRPr="00984475">
              <w:rPr>
                <w:rStyle w:val="Hyperlink"/>
                <w:rFonts w:eastAsiaTheme="majorEastAsia"/>
                <w:noProof/>
              </w:rPr>
              <w:t>Conclusie</w:t>
            </w:r>
            <w:r>
              <w:rPr>
                <w:noProof/>
                <w:webHidden/>
              </w:rPr>
              <w:tab/>
            </w:r>
            <w:r>
              <w:rPr>
                <w:noProof/>
                <w:webHidden/>
              </w:rPr>
              <w:fldChar w:fldCharType="begin"/>
            </w:r>
            <w:r>
              <w:rPr>
                <w:noProof/>
                <w:webHidden/>
              </w:rPr>
              <w:instrText xml:space="preserve"> PAGEREF _Toc185768076 \h </w:instrText>
            </w:r>
            <w:r>
              <w:rPr>
                <w:noProof/>
                <w:webHidden/>
              </w:rPr>
            </w:r>
            <w:r>
              <w:rPr>
                <w:noProof/>
                <w:webHidden/>
              </w:rPr>
              <w:fldChar w:fldCharType="separate"/>
            </w:r>
            <w:r w:rsidR="00EA02D2">
              <w:rPr>
                <w:noProof/>
                <w:webHidden/>
              </w:rPr>
              <w:t>17</w:t>
            </w:r>
            <w:r>
              <w:rPr>
                <w:noProof/>
                <w:webHidden/>
              </w:rPr>
              <w:fldChar w:fldCharType="end"/>
            </w:r>
          </w:hyperlink>
        </w:p>
        <w:p w14:paraId="38B7C3EE" w14:textId="2ECC831D" w:rsidR="008D22C3" w:rsidRDefault="008D22C3">
          <w:pPr>
            <w:pStyle w:val="Inhopg1"/>
            <w:rPr>
              <w:rFonts w:eastAsiaTheme="minorEastAsia" w:cstheme="minorBidi"/>
              <w:b w:val="0"/>
              <w:bCs w:val="0"/>
              <w:caps w:val="0"/>
              <w:noProof/>
              <w:color w:val="auto"/>
              <w:kern w:val="2"/>
              <w:sz w:val="24"/>
              <w:szCs w:val="24"/>
              <w:lang w:eastAsia="nl-BE"/>
              <w14:ligatures w14:val="standardContextual"/>
            </w:rPr>
          </w:pPr>
          <w:hyperlink w:anchor="_Toc185768077" w:history="1">
            <w:r w:rsidRPr="00984475">
              <w:rPr>
                <w:rStyle w:val="Hyperlink"/>
                <w:rFonts w:eastAsiaTheme="majorEastAsia"/>
                <w:noProof/>
                <w:lang w:val="en-US"/>
              </w:rPr>
              <w:t>Bronnen</w:t>
            </w:r>
            <w:r>
              <w:rPr>
                <w:noProof/>
                <w:webHidden/>
              </w:rPr>
              <w:tab/>
            </w:r>
            <w:r>
              <w:rPr>
                <w:noProof/>
                <w:webHidden/>
              </w:rPr>
              <w:fldChar w:fldCharType="begin"/>
            </w:r>
            <w:r>
              <w:rPr>
                <w:noProof/>
                <w:webHidden/>
              </w:rPr>
              <w:instrText xml:space="preserve"> PAGEREF _Toc185768077 \h </w:instrText>
            </w:r>
            <w:r>
              <w:rPr>
                <w:noProof/>
                <w:webHidden/>
              </w:rPr>
            </w:r>
            <w:r>
              <w:rPr>
                <w:noProof/>
                <w:webHidden/>
              </w:rPr>
              <w:fldChar w:fldCharType="separate"/>
            </w:r>
            <w:r w:rsidR="00EA02D2">
              <w:rPr>
                <w:noProof/>
                <w:webHidden/>
              </w:rPr>
              <w:t>18</w:t>
            </w:r>
            <w:r>
              <w:rPr>
                <w:noProof/>
                <w:webHidden/>
              </w:rPr>
              <w:fldChar w:fldCharType="end"/>
            </w:r>
          </w:hyperlink>
        </w:p>
        <w:p w14:paraId="27D21CB7" w14:textId="7CE44784" w:rsidR="00ED2BD3" w:rsidRPr="00DC478E" w:rsidRDefault="00ED2BD3">
          <w:pPr>
            <w:rPr>
              <w:rFonts w:asciiTheme="minorHAnsi" w:hAnsiTheme="minorHAnsi" w:cstheme="minorHAnsi"/>
            </w:rPr>
          </w:pPr>
          <w:r w:rsidRPr="00DC478E">
            <w:rPr>
              <w:rFonts w:asciiTheme="minorHAnsi" w:hAnsiTheme="minorHAnsi" w:cstheme="minorHAnsi"/>
              <w:b/>
              <w:bCs/>
              <w:lang w:val="nl-NL"/>
            </w:rPr>
            <w:fldChar w:fldCharType="end"/>
          </w:r>
        </w:p>
      </w:sdtContent>
    </w:sdt>
    <w:p w14:paraId="6BA76FBF" w14:textId="1176D4B2" w:rsidR="00FB085E" w:rsidRDefault="00462832" w:rsidP="00462832">
      <w:pPr>
        <w:spacing w:after="200" w:line="276" w:lineRule="auto"/>
        <w:jc w:val="left"/>
        <w:rPr>
          <w:b/>
          <w:bCs/>
          <w:sz w:val="36"/>
          <w:szCs w:val="36"/>
          <w:lang w:val="nl-NL"/>
        </w:rPr>
      </w:pPr>
      <w:r>
        <w:rPr>
          <w:b/>
          <w:bCs/>
          <w:sz w:val="36"/>
          <w:szCs w:val="36"/>
          <w:lang w:val="nl-NL"/>
        </w:rPr>
        <w:br w:type="page"/>
      </w:r>
    </w:p>
    <w:p w14:paraId="31786FBB" w14:textId="6B9305A4" w:rsidR="006C0B37" w:rsidRPr="0046498B" w:rsidRDefault="00EE4F42" w:rsidP="00ED2BD3">
      <w:pPr>
        <w:pStyle w:val="Kop1"/>
        <w:rPr>
          <w:b/>
          <w:bCs w:val="0"/>
          <w:szCs w:val="36"/>
          <w:lang w:val="nl-NL"/>
        </w:rPr>
      </w:pPr>
      <w:bookmarkStart w:id="2" w:name="_Toc185768051"/>
      <w:r w:rsidRPr="0046498B">
        <w:rPr>
          <w:b/>
          <w:bCs w:val="0"/>
          <w:szCs w:val="36"/>
          <w:lang w:val="nl-NL"/>
        </w:rPr>
        <w:lastRenderedPageBreak/>
        <w:t xml:space="preserve">Labo 1 – </w:t>
      </w:r>
      <w:proofErr w:type="spellStart"/>
      <w:r w:rsidRPr="0046498B">
        <w:rPr>
          <w:b/>
          <w:bCs w:val="0"/>
          <w:szCs w:val="36"/>
          <w:lang w:val="nl-NL"/>
        </w:rPr>
        <w:t>Data-verwerking</w:t>
      </w:r>
      <w:proofErr w:type="spellEnd"/>
      <w:r w:rsidRPr="0046498B">
        <w:rPr>
          <w:b/>
          <w:bCs w:val="0"/>
          <w:szCs w:val="36"/>
          <w:lang w:val="nl-NL"/>
        </w:rPr>
        <w:t xml:space="preserve"> en -visualisatie met Python</w:t>
      </w:r>
      <w:bookmarkEnd w:id="2"/>
    </w:p>
    <w:p w14:paraId="176AAE82" w14:textId="60024D17" w:rsidR="009E0686" w:rsidRPr="009E0686" w:rsidRDefault="003A643B" w:rsidP="00C1727E">
      <w:pPr>
        <w:pStyle w:val="Kop2"/>
        <w:spacing w:before="120"/>
      </w:pPr>
      <w:bookmarkStart w:id="3" w:name="_Toc185768052"/>
      <w:r>
        <w:t>Inzichten en verbanden</w:t>
      </w:r>
      <w:bookmarkEnd w:id="3"/>
    </w:p>
    <w:p w14:paraId="130E800B" w14:textId="1BD00C0A" w:rsidR="000E0E18" w:rsidRPr="00A86299" w:rsidRDefault="00557B9C" w:rsidP="009F216D">
      <w:pPr>
        <w:spacing w:after="120" w:line="276" w:lineRule="auto"/>
        <w:jc w:val="left"/>
        <w:rPr>
          <w:szCs w:val="22"/>
          <w:lang w:val="nl-NL"/>
        </w:rPr>
      </w:pPr>
      <w:r w:rsidRPr="00A86299">
        <w:rPr>
          <w:szCs w:val="22"/>
          <w:lang w:val="nl-NL"/>
        </w:rPr>
        <w:t xml:space="preserve">In het eerste labo en de bijhorende theorieles kregen we uitleg over de verschillende vormen van data die gebruikt kunnen worden in het data-verwerkingsproces. </w:t>
      </w:r>
      <w:r w:rsidR="00C57A5E" w:rsidRPr="00A86299">
        <w:rPr>
          <w:szCs w:val="22"/>
          <w:lang w:val="nl-NL"/>
        </w:rPr>
        <w:t xml:space="preserve">Zo leerden we over de </w:t>
      </w:r>
      <w:r w:rsidR="009A71FF" w:rsidRPr="00A86299">
        <w:rPr>
          <w:szCs w:val="22"/>
          <w:lang w:val="nl-NL"/>
        </w:rPr>
        <w:t xml:space="preserve">verschillen tussen Data </w:t>
      </w:r>
      <w:proofErr w:type="spellStart"/>
      <w:r w:rsidR="009A71FF" w:rsidRPr="00A86299">
        <w:rPr>
          <w:szCs w:val="22"/>
          <w:lang w:val="nl-NL"/>
        </w:rPr>
        <w:t>Science</w:t>
      </w:r>
      <w:proofErr w:type="spellEnd"/>
      <w:r w:rsidR="009A71FF" w:rsidRPr="00A86299">
        <w:rPr>
          <w:szCs w:val="22"/>
          <w:lang w:val="nl-NL"/>
        </w:rPr>
        <w:t xml:space="preserve"> &amp; ML, Data Engineering en </w:t>
      </w:r>
      <w:proofErr w:type="spellStart"/>
      <w:r w:rsidR="009A71FF" w:rsidRPr="00A86299">
        <w:rPr>
          <w:szCs w:val="22"/>
          <w:lang w:val="nl-NL"/>
        </w:rPr>
        <w:t>Dev</w:t>
      </w:r>
      <w:r w:rsidR="00E331D4" w:rsidRPr="00A86299">
        <w:rPr>
          <w:szCs w:val="22"/>
          <w:lang w:val="nl-NL"/>
        </w:rPr>
        <w:t>Ops</w:t>
      </w:r>
      <w:proofErr w:type="spellEnd"/>
      <w:r w:rsidR="00E331D4" w:rsidRPr="00A86299">
        <w:rPr>
          <w:szCs w:val="22"/>
          <w:lang w:val="nl-NL"/>
        </w:rPr>
        <w:t xml:space="preserve"> en hoe dit allemaal deel uitmaakt van </w:t>
      </w:r>
      <w:proofErr w:type="spellStart"/>
      <w:r w:rsidR="00E331D4" w:rsidRPr="00A86299">
        <w:rPr>
          <w:szCs w:val="22"/>
          <w:lang w:val="nl-NL"/>
        </w:rPr>
        <w:t>MLOp</w:t>
      </w:r>
      <w:r w:rsidR="009B17F8" w:rsidRPr="00A86299">
        <w:rPr>
          <w:szCs w:val="22"/>
          <w:lang w:val="nl-NL"/>
        </w:rPr>
        <w:t>s</w:t>
      </w:r>
      <w:proofErr w:type="spellEnd"/>
      <w:r w:rsidR="009B17F8" w:rsidRPr="00A86299">
        <w:rPr>
          <w:szCs w:val="22"/>
          <w:lang w:val="nl-NL"/>
        </w:rPr>
        <w:t xml:space="preserve">. </w:t>
      </w:r>
      <w:r w:rsidR="00C57A5E" w:rsidRPr="00A86299">
        <w:rPr>
          <w:szCs w:val="22"/>
          <w:lang w:val="nl-NL"/>
        </w:rPr>
        <w:t>Ook kregen we een duidelijk inzicht in de bestaande datastructuren</w:t>
      </w:r>
      <w:r w:rsidR="00D04358" w:rsidRPr="00A86299">
        <w:rPr>
          <w:szCs w:val="22"/>
          <w:lang w:val="nl-NL"/>
        </w:rPr>
        <w:t xml:space="preserve"> (Data </w:t>
      </w:r>
      <w:proofErr w:type="spellStart"/>
      <w:r w:rsidR="00D04358" w:rsidRPr="00A86299">
        <w:rPr>
          <w:szCs w:val="22"/>
          <w:lang w:val="nl-NL"/>
        </w:rPr>
        <w:t>Science</w:t>
      </w:r>
      <w:proofErr w:type="spellEnd"/>
      <w:r w:rsidR="00D04358" w:rsidRPr="00A86299">
        <w:rPr>
          <w:szCs w:val="22"/>
          <w:lang w:val="nl-NL"/>
        </w:rPr>
        <w:t xml:space="preserve"> </w:t>
      </w:r>
      <w:proofErr w:type="spellStart"/>
      <w:r w:rsidR="00D04358" w:rsidRPr="00A86299">
        <w:rPr>
          <w:szCs w:val="22"/>
          <w:lang w:val="nl-NL"/>
        </w:rPr>
        <w:t>Lifecycle</w:t>
      </w:r>
      <w:proofErr w:type="spellEnd"/>
      <w:r w:rsidR="00D04358" w:rsidRPr="00A86299">
        <w:rPr>
          <w:szCs w:val="22"/>
          <w:lang w:val="nl-NL"/>
        </w:rPr>
        <w:t>)</w:t>
      </w:r>
      <w:r w:rsidR="00C57A5E" w:rsidRPr="00A86299">
        <w:rPr>
          <w:szCs w:val="22"/>
          <w:lang w:val="nl-NL"/>
        </w:rPr>
        <w:t xml:space="preserve"> en de manieren waarop we data visueel kunnen voorstellen. </w:t>
      </w:r>
    </w:p>
    <w:p w14:paraId="79595B6E" w14:textId="77777777" w:rsidR="009E0686" w:rsidRDefault="009E0686" w:rsidP="00C1727E">
      <w:pPr>
        <w:pStyle w:val="Kop2"/>
        <w:spacing w:before="120"/>
        <w:rPr>
          <w:lang w:val="nl-NL"/>
        </w:rPr>
      </w:pPr>
      <w:bookmarkStart w:id="4" w:name="_Toc185768053"/>
      <w:r>
        <w:rPr>
          <w:lang w:val="nl-NL"/>
        </w:rPr>
        <w:t>Werkproces</w:t>
      </w:r>
      <w:bookmarkEnd w:id="4"/>
    </w:p>
    <w:p w14:paraId="372CF2FB" w14:textId="29B0A93D" w:rsidR="00B540FF" w:rsidRPr="00A86299" w:rsidRDefault="009816C2" w:rsidP="009F216D">
      <w:pPr>
        <w:spacing w:after="120" w:line="276" w:lineRule="auto"/>
        <w:jc w:val="left"/>
        <w:rPr>
          <w:szCs w:val="22"/>
          <w:lang w:val="nl-NL"/>
        </w:rPr>
      </w:pPr>
      <w:r w:rsidRPr="00A86299">
        <w:rPr>
          <w:szCs w:val="22"/>
          <w:lang w:val="nl-NL"/>
        </w:rPr>
        <w:t>Tijdens het eerste labo ging ik aan de slag met</w:t>
      </w:r>
      <w:r w:rsidR="009424F7" w:rsidRPr="00A86299">
        <w:rPr>
          <w:szCs w:val="22"/>
          <w:lang w:val="nl-NL"/>
        </w:rPr>
        <w:t xml:space="preserve"> de “</w:t>
      </w:r>
      <w:proofErr w:type="spellStart"/>
      <w:r w:rsidR="009424F7" w:rsidRPr="00A86299">
        <w:rPr>
          <w:szCs w:val="22"/>
          <w:lang w:val="nl-NL"/>
        </w:rPr>
        <w:t>pandas</w:t>
      </w:r>
      <w:proofErr w:type="spellEnd"/>
      <w:r w:rsidR="009424F7" w:rsidRPr="00A86299">
        <w:rPr>
          <w:szCs w:val="22"/>
          <w:lang w:val="nl-NL"/>
        </w:rPr>
        <w:t>”-</w:t>
      </w:r>
      <w:proofErr w:type="spellStart"/>
      <w:r w:rsidR="009424F7" w:rsidRPr="00A86299">
        <w:rPr>
          <w:szCs w:val="22"/>
          <w:lang w:val="nl-NL"/>
        </w:rPr>
        <w:t>library</w:t>
      </w:r>
      <w:proofErr w:type="spellEnd"/>
      <w:r w:rsidR="009424F7" w:rsidRPr="00A86299">
        <w:rPr>
          <w:szCs w:val="22"/>
          <w:lang w:val="nl-NL"/>
        </w:rPr>
        <w:t xml:space="preserve"> in Python</w:t>
      </w:r>
      <w:r w:rsidR="001F12AD" w:rsidRPr="00A86299">
        <w:rPr>
          <w:szCs w:val="22"/>
          <w:lang w:val="nl-NL"/>
        </w:rPr>
        <w:t xml:space="preserve"> om zo data te verzamelen en te importeren. </w:t>
      </w:r>
      <w:r w:rsidR="00E21B3C" w:rsidRPr="00A86299">
        <w:rPr>
          <w:szCs w:val="22"/>
          <w:lang w:val="nl-NL"/>
        </w:rPr>
        <w:t>Hierdoor kon ik allerlei transformaties uitvoeren op de data en deze ook op allerhande manieren visualiseren.</w:t>
      </w:r>
      <w:r w:rsidR="00BC4C2C" w:rsidRPr="00A86299">
        <w:rPr>
          <w:szCs w:val="22"/>
          <w:lang w:val="nl-NL"/>
        </w:rPr>
        <w:t xml:space="preserve"> Zo lukte het me om o.a. de centrale tendens, de spreiding, een histogram en een </w:t>
      </w:r>
      <w:proofErr w:type="spellStart"/>
      <w:r w:rsidR="00BC4C2C" w:rsidRPr="00A86299">
        <w:rPr>
          <w:szCs w:val="22"/>
          <w:lang w:val="nl-NL"/>
        </w:rPr>
        <w:t>boxplot</w:t>
      </w:r>
      <w:proofErr w:type="spellEnd"/>
      <w:r w:rsidR="00BC4C2C" w:rsidRPr="00A86299">
        <w:rPr>
          <w:szCs w:val="22"/>
          <w:lang w:val="nl-NL"/>
        </w:rPr>
        <w:t xml:space="preserve"> van de verdeling te visualiseren.</w:t>
      </w:r>
    </w:p>
    <w:p w14:paraId="29A10DE1" w14:textId="05424C4B" w:rsidR="00FB3EBE" w:rsidRPr="00A86299" w:rsidRDefault="00FB3EBE" w:rsidP="009F216D">
      <w:pPr>
        <w:spacing w:after="120" w:line="276" w:lineRule="auto"/>
        <w:jc w:val="left"/>
        <w:rPr>
          <w:szCs w:val="22"/>
          <w:lang w:val="nl-NL"/>
        </w:rPr>
      </w:pPr>
      <w:r w:rsidRPr="00A86299">
        <w:rPr>
          <w:noProof/>
          <w:szCs w:val="22"/>
          <w:lang w:val="nl-NL"/>
        </w:rPr>
        <w:drawing>
          <wp:inline distT="0" distB="0" distL="0" distR="0" wp14:anchorId="5B759B68" wp14:editId="3015C329">
            <wp:extent cx="5760720" cy="2841625"/>
            <wp:effectExtent l="0" t="0" r="0" b="0"/>
            <wp:docPr id="375673183" name="Afbeelding 1" descr="Afbeelding met tekst, diagram, schermopnam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73183" name="Afbeelding 1" descr="Afbeelding met tekst, diagram, schermopname, Perceel&#10;&#10;Automatisch gegenereerde beschrijving"/>
                    <pic:cNvPicPr/>
                  </pic:nvPicPr>
                  <pic:blipFill>
                    <a:blip r:embed="rId11"/>
                    <a:stretch>
                      <a:fillRect/>
                    </a:stretch>
                  </pic:blipFill>
                  <pic:spPr>
                    <a:xfrm>
                      <a:off x="0" y="0"/>
                      <a:ext cx="5760720" cy="2841625"/>
                    </a:xfrm>
                    <a:prstGeom prst="rect">
                      <a:avLst/>
                    </a:prstGeom>
                  </pic:spPr>
                </pic:pic>
              </a:graphicData>
            </a:graphic>
          </wp:inline>
        </w:drawing>
      </w:r>
    </w:p>
    <w:p w14:paraId="02F77CC2" w14:textId="79CAD6BF" w:rsidR="00AE5EEC" w:rsidRPr="00A86299" w:rsidRDefault="009204EB" w:rsidP="009F216D">
      <w:pPr>
        <w:spacing w:after="120" w:line="276" w:lineRule="auto"/>
        <w:jc w:val="left"/>
        <w:rPr>
          <w:szCs w:val="22"/>
          <w:lang w:val="nl-NL"/>
        </w:rPr>
      </w:pPr>
      <w:r w:rsidRPr="00A86299">
        <w:rPr>
          <w:noProof/>
          <w:szCs w:val="22"/>
          <w:lang w:val="nl-NL"/>
        </w:rPr>
        <w:drawing>
          <wp:inline distT="0" distB="0" distL="0" distR="0" wp14:anchorId="759D5EB6" wp14:editId="28CB516A">
            <wp:extent cx="3445090" cy="2057400"/>
            <wp:effectExtent l="0" t="0" r="3175" b="0"/>
            <wp:docPr id="9453863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86385" name="Afbeelding 1" descr="Afbeelding met tekst, schermopname, Lettertype&#10;&#10;Automatisch gegenereerde beschrijving"/>
                    <pic:cNvPicPr/>
                  </pic:nvPicPr>
                  <pic:blipFill>
                    <a:blip r:embed="rId12"/>
                    <a:stretch>
                      <a:fillRect/>
                    </a:stretch>
                  </pic:blipFill>
                  <pic:spPr>
                    <a:xfrm>
                      <a:off x="0" y="0"/>
                      <a:ext cx="3493061" cy="2086048"/>
                    </a:xfrm>
                    <a:prstGeom prst="rect">
                      <a:avLst/>
                    </a:prstGeom>
                  </pic:spPr>
                </pic:pic>
              </a:graphicData>
            </a:graphic>
          </wp:inline>
        </w:drawing>
      </w:r>
    </w:p>
    <w:p w14:paraId="069130EB" w14:textId="7297E85C" w:rsidR="00B540FF" w:rsidRPr="00A86299" w:rsidRDefault="0098357A" w:rsidP="009F216D">
      <w:pPr>
        <w:spacing w:after="120" w:line="276" w:lineRule="auto"/>
        <w:jc w:val="left"/>
        <w:rPr>
          <w:szCs w:val="22"/>
          <w:lang w:val="nl-NL"/>
        </w:rPr>
      </w:pPr>
      <w:r w:rsidRPr="00A86299">
        <w:rPr>
          <w:szCs w:val="22"/>
          <w:lang w:val="nl-NL"/>
        </w:rPr>
        <w:t>Zoals je hieronder kunt zien, heb ik een zo goed mogelijke conclusie proberen trekken uit de verkregen data-visualisatie van vragen drie en vier:</w:t>
      </w:r>
    </w:p>
    <w:p w14:paraId="3EE57056" w14:textId="6C700051" w:rsidR="00B540FF" w:rsidRPr="00975457" w:rsidRDefault="00B540FF" w:rsidP="009F216D">
      <w:pPr>
        <w:spacing w:after="120" w:line="276" w:lineRule="auto"/>
        <w:ind w:left="708"/>
        <w:jc w:val="left"/>
        <w:rPr>
          <w:b/>
          <w:bCs/>
          <w:i/>
          <w:iCs/>
          <w:sz w:val="20"/>
          <w:szCs w:val="20"/>
        </w:rPr>
      </w:pPr>
      <w:r w:rsidRPr="00975457">
        <w:rPr>
          <w:b/>
          <w:bCs/>
          <w:i/>
          <w:iCs/>
          <w:sz w:val="20"/>
          <w:szCs w:val="20"/>
        </w:rPr>
        <w:t>Stap 3: Interpretatie</w:t>
      </w:r>
      <w:r w:rsidR="009E0686" w:rsidRPr="00975457">
        <w:rPr>
          <w:b/>
          <w:bCs/>
          <w:i/>
          <w:iCs/>
          <w:sz w:val="20"/>
          <w:szCs w:val="20"/>
        </w:rPr>
        <w:t xml:space="preserve"> labo 1</w:t>
      </w:r>
      <w:r w:rsidR="005D2125" w:rsidRPr="00975457">
        <w:rPr>
          <w:b/>
          <w:bCs/>
          <w:i/>
          <w:iCs/>
          <w:sz w:val="20"/>
          <w:szCs w:val="20"/>
        </w:rPr>
        <w:t>.1</w:t>
      </w:r>
    </w:p>
    <w:p w14:paraId="0BD64F68" w14:textId="50CC034E" w:rsidR="00B540FF" w:rsidRPr="009F216D" w:rsidRDefault="00B540FF" w:rsidP="009F216D">
      <w:pPr>
        <w:spacing w:after="120" w:line="276" w:lineRule="auto"/>
        <w:ind w:left="708"/>
        <w:jc w:val="left"/>
        <w:rPr>
          <w:i/>
          <w:iCs/>
          <w:sz w:val="20"/>
          <w:szCs w:val="20"/>
        </w:rPr>
      </w:pPr>
      <w:r w:rsidRPr="00B540FF">
        <w:rPr>
          <w:i/>
          <w:iCs/>
          <w:sz w:val="20"/>
          <w:szCs w:val="20"/>
        </w:rPr>
        <w:lastRenderedPageBreak/>
        <w:t xml:space="preserve">Zoals we kunnen zien op de </w:t>
      </w:r>
      <w:proofErr w:type="spellStart"/>
      <w:r w:rsidRPr="00B540FF">
        <w:rPr>
          <w:i/>
          <w:iCs/>
          <w:sz w:val="20"/>
          <w:szCs w:val="20"/>
        </w:rPr>
        <w:t>boxplot</w:t>
      </w:r>
      <w:proofErr w:type="spellEnd"/>
      <w:r w:rsidRPr="00B540FF">
        <w:rPr>
          <w:i/>
          <w:iCs/>
          <w:sz w:val="20"/>
          <w:szCs w:val="20"/>
        </w:rPr>
        <w:t xml:space="preserve"> en het histogram is de data van variabele 'Vic' niet</w:t>
      </w:r>
      <w:r w:rsidR="0077344D" w:rsidRPr="000B3697">
        <w:rPr>
          <w:i/>
          <w:iCs/>
          <w:sz w:val="20"/>
          <w:szCs w:val="20"/>
        </w:rPr>
        <w:t xml:space="preserve"> </w:t>
      </w:r>
      <w:r w:rsidRPr="00B540FF">
        <w:rPr>
          <w:i/>
          <w:iCs/>
          <w:sz w:val="20"/>
          <w:szCs w:val="20"/>
        </w:rPr>
        <w:t xml:space="preserve">normaal verdeeld. We zien wel degelijk uitschieters. We zien in de </w:t>
      </w:r>
      <w:proofErr w:type="spellStart"/>
      <w:r w:rsidRPr="00B540FF">
        <w:rPr>
          <w:i/>
          <w:iCs/>
          <w:sz w:val="20"/>
          <w:szCs w:val="20"/>
        </w:rPr>
        <w:t>boxplot</w:t>
      </w:r>
      <w:proofErr w:type="spellEnd"/>
      <w:r w:rsidRPr="00B540FF">
        <w:rPr>
          <w:i/>
          <w:iCs/>
          <w:sz w:val="20"/>
          <w:szCs w:val="20"/>
        </w:rPr>
        <w:t xml:space="preserve"> dat de mediaan eerder rond de 2500 ligt. De spreiding van de data is groot, dit zien we aan de lengte van de </w:t>
      </w:r>
      <w:proofErr w:type="spellStart"/>
      <w:r w:rsidRPr="00B540FF">
        <w:rPr>
          <w:i/>
          <w:iCs/>
          <w:sz w:val="20"/>
          <w:szCs w:val="20"/>
        </w:rPr>
        <w:t>boxplot</w:t>
      </w:r>
      <w:proofErr w:type="spellEnd"/>
      <w:r w:rsidRPr="00B540FF">
        <w:rPr>
          <w:i/>
          <w:iCs/>
          <w:sz w:val="20"/>
          <w:szCs w:val="20"/>
        </w:rPr>
        <w:t>. De standaardafwijking is 1177.</w:t>
      </w:r>
    </w:p>
    <w:p w14:paraId="1F005CAA" w14:textId="04ECEE38" w:rsidR="00B540FF" w:rsidRPr="00975457" w:rsidRDefault="00B540FF" w:rsidP="009F216D">
      <w:pPr>
        <w:spacing w:after="120" w:line="276" w:lineRule="auto"/>
        <w:ind w:left="708"/>
        <w:jc w:val="left"/>
        <w:rPr>
          <w:b/>
          <w:bCs/>
          <w:i/>
          <w:iCs/>
          <w:sz w:val="20"/>
          <w:szCs w:val="20"/>
        </w:rPr>
      </w:pPr>
      <w:r w:rsidRPr="00975457">
        <w:rPr>
          <w:b/>
          <w:bCs/>
          <w:i/>
          <w:iCs/>
          <w:sz w:val="20"/>
          <w:szCs w:val="20"/>
        </w:rPr>
        <w:t>Stap 4: Rapportage</w:t>
      </w:r>
      <w:r w:rsidR="009E0686" w:rsidRPr="00975457">
        <w:rPr>
          <w:b/>
          <w:bCs/>
          <w:i/>
          <w:iCs/>
          <w:sz w:val="20"/>
          <w:szCs w:val="20"/>
        </w:rPr>
        <w:t xml:space="preserve"> labo 1</w:t>
      </w:r>
      <w:r w:rsidR="005D2125" w:rsidRPr="00975457">
        <w:rPr>
          <w:b/>
          <w:bCs/>
          <w:i/>
          <w:iCs/>
          <w:sz w:val="20"/>
          <w:szCs w:val="20"/>
        </w:rPr>
        <w:t>.1</w:t>
      </w:r>
    </w:p>
    <w:p w14:paraId="55B4AEA2" w14:textId="3684524D" w:rsidR="005D7BF6" w:rsidRPr="009F216D" w:rsidRDefault="00B540FF" w:rsidP="009F216D">
      <w:pPr>
        <w:spacing w:after="120" w:line="276" w:lineRule="auto"/>
        <w:ind w:left="708"/>
        <w:jc w:val="left"/>
        <w:rPr>
          <w:i/>
          <w:iCs/>
          <w:sz w:val="20"/>
          <w:szCs w:val="20"/>
        </w:rPr>
      </w:pPr>
      <w:r w:rsidRPr="00B540FF">
        <w:rPr>
          <w:i/>
          <w:iCs/>
          <w:sz w:val="20"/>
          <w:szCs w:val="20"/>
        </w:rPr>
        <w:t>Bij het vergelijken van de variabelen 'Vic' en '</w:t>
      </w:r>
      <w:proofErr w:type="spellStart"/>
      <w:r w:rsidRPr="00B540FF">
        <w:rPr>
          <w:i/>
          <w:iCs/>
          <w:sz w:val="20"/>
          <w:szCs w:val="20"/>
        </w:rPr>
        <w:t>Qld</w:t>
      </w:r>
      <w:proofErr w:type="spellEnd"/>
      <w:r w:rsidRPr="00B540FF">
        <w:rPr>
          <w:i/>
          <w:iCs/>
          <w:sz w:val="20"/>
          <w:szCs w:val="20"/>
        </w:rPr>
        <w:t>' zien we dat het gemiddelde, de mediaan en de modus van '</w:t>
      </w:r>
      <w:proofErr w:type="spellStart"/>
      <w:r w:rsidRPr="00B540FF">
        <w:rPr>
          <w:i/>
          <w:iCs/>
          <w:sz w:val="20"/>
          <w:szCs w:val="20"/>
        </w:rPr>
        <w:t>Qld</w:t>
      </w:r>
      <w:proofErr w:type="spellEnd"/>
      <w:r w:rsidRPr="00B540FF">
        <w:rPr>
          <w:i/>
          <w:iCs/>
          <w:sz w:val="20"/>
          <w:szCs w:val="20"/>
        </w:rPr>
        <w:t xml:space="preserve">' hoger liggen dan die van 'Vic'. De </w:t>
      </w:r>
      <w:proofErr w:type="spellStart"/>
      <w:r w:rsidRPr="00B540FF">
        <w:rPr>
          <w:i/>
          <w:iCs/>
          <w:sz w:val="20"/>
          <w:szCs w:val="20"/>
        </w:rPr>
        <w:t>interkwartielafstand</w:t>
      </w:r>
      <w:proofErr w:type="spellEnd"/>
      <w:r w:rsidRPr="00B540FF">
        <w:rPr>
          <w:i/>
          <w:iCs/>
          <w:sz w:val="20"/>
          <w:szCs w:val="20"/>
        </w:rPr>
        <w:t xml:space="preserve"> (IQR) van '</w:t>
      </w:r>
      <w:proofErr w:type="spellStart"/>
      <w:r w:rsidRPr="00B540FF">
        <w:rPr>
          <w:i/>
          <w:iCs/>
          <w:sz w:val="20"/>
          <w:szCs w:val="20"/>
        </w:rPr>
        <w:t>Qld</w:t>
      </w:r>
      <w:proofErr w:type="spellEnd"/>
      <w:r w:rsidRPr="00B540FF">
        <w:rPr>
          <w:i/>
          <w:iCs/>
          <w:sz w:val="20"/>
          <w:szCs w:val="20"/>
        </w:rPr>
        <w:t>' is kleiner (1137 tegenover 1984), wat wijst op een meer geconcentreerde verdeling van de data rond de mediaan. Het histogram van '</w:t>
      </w:r>
      <w:proofErr w:type="spellStart"/>
      <w:r w:rsidRPr="00B540FF">
        <w:rPr>
          <w:i/>
          <w:iCs/>
          <w:sz w:val="20"/>
          <w:szCs w:val="20"/>
        </w:rPr>
        <w:t>Qld</w:t>
      </w:r>
      <w:proofErr w:type="spellEnd"/>
      <w:r w:rsidRPr="00B540FF">
        <w:rPr>
          <w:i/>
          <w:iCs/>
          <w:sz w:val="20"/>
          <w:szCs w:val="20"/>
        </w:rPr>
        <w:t>' toont een scheve verdeling met de meeste waarden onder 1000, wat op links-scheefheid wijst. 'Vic' heeft een bredere spreiding, wat duidt op meer variatie binnen de dataset. Deze verschillen kunnen wijzen op regionale of demografische verschillen in de dataset.</w:t>
      </w:r>
    </w:p>
    <w:p w14:paraId="0B9AC5E7" w14:textId="5689F7E2" w:rsidR="00DC2881" w:rsidRPr="00A86299" w:rsidRDefault="00A071AD" w:rsidP="009F216D">
      <w:pPr>
        <w:spacing w:after="120" w:line="276" w:lineRule="auto"/>
        <w:jc w:val="left"/>
        <w:rPr>
          <w:szCs w:val="22"/>
        </w:rPr>
      </w:pPr>
      <w:r w:rsidRPr="00A86299">
        <w:rPr>
          <w:szCs w:val="22"/>
        </w:rPr>
        <w:t xml:space="preserve">Ook maakte ik voor dit labo </w:t>
      </w:r>
      <w:r w:rsidR="00E16A31" w:rsidRPr="00A86299">
        <w:rPr>
          <w:szCs w:val="22"/>
        </w:rPr>
        <w:t>de extra opdracht</w:t>
      </w:r>
      <w:r w:rsidR="00920A84" w:rsidRPr="00A86299">
        <w:rPr>
          <w:szCs w:val="22"/>
        </w:rPr>
        <w:t xml:space="preserve">. Daarin probeerde ik naast de basisanalyse ook enkele </w:t>
      </w:r>
      <w:r w:rsidR="00E16A31" w:rsidRPr="00A86299">
        <w:rPr>
          <w:szCs w:val="22"/>
        </w:rPr>
        <w:t>meer geavanceerde data-analysetechnieken</w:t>
      </w:r>
      <w:r w:rsidR="00920A84" w:rsidRPr="00A86299">
        <w:rPr>
          <w:szCs w:val="22"/>
        </w:rPr>
        <w:t xml:space="preserve"> uit</w:t>
      </w:r>
      <w:r w:rsidR="00E16A31" w:rsidRPr="00A86299">
        <w:rPr>
          <w:szCs w:val="22"/>
        </w:rPr>
        <w:t>.</w:t>
      </w:r>
      <w:r w:rsidR="00B14288" w:rsidRPr="00A86299">
        <w:rPr>
          <w:szCs w:val="22"/>
        </w:rPr>
        <w:t xml:space="preserve"> In plaats van het werken met </w:t>
      </w:r>
      <w:r w:rsidR="00E16A31" w:rsidRPr="00A86299">
        <w:rPr>
          <w:szCs w:val="22"/>
        </w:rPr>
        <w:t xml:space="preserve">één variabele, </w:t>
      </w:r>
      <w:r w:rsidR="00782689" w:rsidRPr="00A86299">
        <w:rPr>
          <w:szCs w:val="22"/>
        </w:rPr>
        <w:t>maakte</w:t>
      </w:r>
      <w:r w:rsidR="00B14288" w:rsidRPr="00A86299">
        <w:rPr>
          <w:szCs w:val="22"/>
        </w:rPr>
        <w:t xml:space="preserve"> ik nu</w:t>
      </w:r>
      <w:r w:rsidR="00782689" w:rsidRPr="00A86299">
        <w:rPr>
          <w:szCs w:val="22"/>
        </w:rPr>
        <w:t xml:space="preserve"> een visuele analyse</w:t>
      </w:r>
      <w:r w:rsidR="00DB09E3" w:rsidRPr="00A86299">
        <w:rPr>
          <w:szCs w:val="22"/>
        </w:rPr>
        <w:t xml:space="preserve"> van</w:t>
      </w:r>
      <w:r w:rsidR="00B14288" w:rsidRPr="00A86299">
        <w:rPr>
          <w:szCs w:val="22"/>
        </w:rPr>
        <w:t xml:space="preserve"> meerdere</w:t>
      </w:r>
      <w:r w:rsidR="00E16A31" w:rsidRPr="00A86299">
        <w:rPr>
          <w:szCs w:val="22"/>
        </w:rPr>
        <w:t xml:space="preserve"> variabelen</w:t>
      </w:r>
      <w:r w:rsidR="00ED4FCF">
        <w:rPr>
          <w:szCs w:val="22"/>
        </w:rPr>
        <w:t xml:space="preserve"> en </w:t>
      </w:r>
      <w:r w:rsidR="00A21098" w:rsidRPr="00A86299">
        <w:rPr>
          <w:szCs w:val="22"/>
        </w:rPr>
        <w:t>hun relaties</w:t>
      </w:r>
      <w:r w:rsidR="00E16A31" w:rsidRPr="00A86299">
        <w:rPr>
          <w:szCs w:val="22"/>
        </w:rPr>
        <w:t xml:space="preserve">. </w:t>
      </w:r>
    </w:p>
    <w:p w14:paraId="5E3957FD" w14:textId="6F46DD94" w:rsidR="00DC2881" w:rsidRPr="00A86299" w:rsidRDefault="009F216D" w:rsidP="009F216D">
      <w:pPr>
        <w:spacing w:after="120" w:line="276" w:lineRule="auto"/>
        <w:jc w:val="left"/>
        <w:rPr>
          <w:szCs w:val="22"/>
        </w:rPr>
      </w:pPr>
      <w:r w:rsidRPr="00A86299">
        <w:rPr>
          <w:noProof/>
          <w:szCs w:val="22"/>
        </w:rPr>
        <w:drawing>
          <wp:anchor distT="0" distB="0" distL="114300" distR="114300" simplePos="0" relativeHeight="251658240" behindDoc="0" locked="0" layoutInCell="1" allowOverlap="1" wp14:anchorId="7D156923" wp14:editId="35C33BD8">
            <wp:simplePos x="0" y="0"/>
            <wp:positionH relativeFrom="column">
              <wp:posOffset>3016885</wp:posOffset>
            </wp:positionH>
            <wp:positionV relativeFrom="paragraph">
              <wp:posOffset>487045</wp:posOffset>
            </wp:positionV>
            <wp:extent cx="3469005" cy="1243330"/>
            <wp:effectExtent l="0" t="0" r="0" b="0"/>
            <wp:wrapNone/>
            <wp:docPr id="54836078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0781" name="Afbeelding 1" descr="Afbeelding met tekst, schermopname, Lettertyp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469005" cy="1243330"/>
                    </a:xfrm>
                    <a:prstGeom prst="rect">
                      <a:avLst/>
                    </a:prstGeom>
                  </pic:spPr>
                </pic:pic>
              </a:graphicData>
            </a:graphic>
          </wp:anchor>
        </w:drawing>
      </w:r>
      <w:r w:rsidR="00232153" w:rsidRPr="00A86299">
        <w:rPr>
          <w:noProof/>
          <w:szCs w:val="22"/>
        </w:rPr>
        <w:drawing>
          <wp:inline distT="0" distB="0" distL="0" distR="0" wp14:anchorId="56CD3B22" wp14:editId="6BCD64E5">
            <wp:extent cx="3009900" cy="2327761"/>
            <wp:effectExtent l="0" t="0" r="0" b="0"/>
            <wp:docPr id="532116121"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6121" name="Afbeelding 1" descr="Afbeelding met tekst, schermopname, scherm, lijn&#10;&#10;Automatisch gegenereerde beschrijving"/>
                    <pic:cNvPicPr/>
                  </pic:nvPicPr>
                  <pic:blipFill>
                    <a:blip r:embed="rId14"/>
                    <a:stretch>
                      <a:fillRect/>
                    </a:stretch>
                  </pic:blipFill>
                  <pic:spPr>
                    <a:xfrm>
                      <a:off x="0" y="0"/>
                      <a:ext cx="3040636" cy="2351531"/>
                    </a:xfrm>
                    <a:prstGeom prst="rect">
                      <a:avLst/>
                    </a:prstGeom>
                  </pic:spPr>
                </pic:pic>
              </a:graphicData>
            </a:graphic>
          </wp:inline>
        </w:drawing>
      </w:r>
      <w:r w:rsidR="008B4FEB" w:rsidRPr="00A86299">
        <w:rPr>
          <w:noProof/>
          <w:szCs w:val="22"/>
        </w:rPr>
        <w:drawing>
          <wp:inline distT="0" distB="0" distL="0" distR="0" wp14:anchorId="6E548073" wp14:editId="7617BCCF">
            <wp:extent cx="5946215" cy="2910840"/>
            <wp:effectExtent l="0" t="0" r="0" b="3810"/>
            <wp:docPr id="814921997" name="Afbeelding 1"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1997" name="Afbeelding 1" descr="Afbeelding met tekst, lijn, Perceel, schermopname&#10;&#10;Automatisch gegenereerde beschrijving"/>
                    <pic:cNvPicPr/>
                  </pic:nvPicPr>
                  <pic:blipFill>
                    <a:blip r:embed="rId15"/>
                    <a:stretch>
                      <a:fillRect/>
                    </a:stretch>
                  </pic:blipFill>
                  <pic:spPr>
                    <a:xfrm>
                      <a:off x="0" y="0"/>
                      <a:ext cx="5948072" cy="2911749"/>
                    </a:xfrm>
                    <a:prstGeom prst="rect">
                      <a:avLst/>
                    </a:prstGeom>
                  </pic:spPr>
                </pic:pic>
              </a:graphicData>
            </a:graphic>
          </wp:inline>
        </w:drawing>
      </w:r>
    </w:p>
    <w:p w14:paraId="4D41B590" w14:textId="77777777" w:rsidR="00ED4FCF" w:rsidRPr="009E0686" w:rsidRDefault="00ED4FCF" w:rsidP="00C1727E">
      <w:pPr>
        <w:pStyle w:val="Kop2"/>
        <w:spacing w:before="120"/>
      </w:pPr>
      <w:bookmarkStart w:id="5" w:name="_Toc185768054"/>
      <w:r w:rsidRPr="009E0686">
        <w:lastRenderedPageBreak/>
        <w:t>Conclusie</w:t>
      </w:r>
      <w:bookmarkEnd w:id="5"/>
    </w:p>
    <w:p w14:paraId="0C4B1640" w14:textId="2652B049" w:rsidR="009C7480" w:rsidRPr="00A86299" w:rsidRDefault="007F1D36" w:rsidP="009F216D">
      <w:pPr>
        <w:spacing w:after="120" w:line="276" w:lineRule="auto"/>
        <w:jc w:val="left"/>
        <w:rPr>
          <w:szCs w:val="22"/>
        </w:rPr>
      </w:pPr>
      <w:r w:rsidRPr="00A86299">
        <w:rPr>
          <w:szCs w:val="22"/>
        </w:rPr>
        <w:t>In dit labo leerde ik omgaan met data-manipulatie en -visualisatie in Python. De “</w:t>
      </w:r>
      <w:proofErr w:type="spellStart"/>
      <w:r w:rsidRPr="00A86299">
        <w:rPr>
          <w:szCs w:val="22"/>
        </w:rPr>
        <w:t>pandas</w:t>
      </w:r>
      <w:proofErr w:type="spellEnd"/>
      <w:r w:rsidRPr="00A86299">
        <w:rPr>
          <w:szCs w:val="22"/>
        </w:rPr>
        <w:t>”-</w:t>
      </w:r>
      <w:proofErr w:type="spellStart"/>
      <w:r w:rsidRPr="00A86299">
        <w:rPr>
          <w:szCs w:val="22"/>
        </w:rPr>
        <w:t>library</w:t>
      </w:r>
      <w:proofErr w:type="spellEnd"/>
      <w:r w:rsidRPr="00A86299">
        <w:rPr>
          <w:szCs w:val="22"/>
        </w:rPr>
        <w:t xml:space="preserve"> voorziet handige functies en overzichtelijke </w:t>
      </w:r>
      <w:r w:rsidR="00312C2C" w:rsidRPr="00A86299">
        <w:rPr>
          <w:szCs w:val="22"/>
        </w:rPr>
        <w:t>grafieken</w:t>
      </w:r>
      <w:r w:rsidRPr="00A86299">
        <w:rPr>
          <w:szCs w:val="22"/>
        </w:rPr>
        <w:t xml:space="preserve"> om dit te doen.</w:t>
      </w:r>
      <w:r w:rsidR="004F7D48" w:rsidRPr="00A86299">
        <w:rPr>
          <w:szCs w:val="22"/>
        </w:rPr>
        <w:t xml:space="preserve"> Door de data te visualiseren en </w:t>
      </w:r>
      <w:r w:rsidR="00150E95" w:rsidRPr="00A86299">
        <w:rPr>
          <w:szCs w:val="22"/>
        </w:rPr>
        <w:t>dan</w:t>
      </w:r>
      <w:r w:rsidR="004F7D48" w:rsidRPr="00A86299">
        <w:rPr>
          <w:szCs w:val="22"/>
        </w:rPr>
        <w:t xml:space="preserve"> te</w:t>
      </w:r>
      <w:r w:rsidR="0030035A" w:rsidRPr="00A86299">
        <w:rPr>
          <w:szCs w:val="22"/>
        </w:rPr>
        <w:t xml:space="preserve"> analyse</w:t>
      </w:r>
      <w:r w:rsidR="004F7D48" w:rsidRPr="00A86299">
        <w:rPr>
          <w:szCs w:val="22"/>
        </w:rPr>
        <w:t>ren, kon ik gemakkelijker</w:t>
      </w:r>
      <w:r w:rsidR="0030035A" w:rsidRPr="00A86299">
        <w:rPr>
          <w:szCs w:val="22"/>
        </w:rPr>
        <w:t xml:space="preserve"> correlaties </w:t>
      </w:r>
      <w:r w:rsidR="00A24CCF" w:rsidRPr="00A86299">
        <w:rPr>
          <w:szCs w:val="22"/>
        </w:rPr>
        <w:t>leggen</w:t>
      </w:r>
      <w:r w:rsidR="004F7D48" w:rsidRPr="00A86299">
        <w:rPr>
          <w:szCs w:val="22"/>
        </w:rPr>
        <w:t xml:space="preserve"> </w:t>
      </w:r>
      <w:r w:rsidR="0030035A" w:rsidRPr="00A86299">
        <w:rPr>
          <w:szCs w:val="22"/>
        </w:rPr>
        <w:t xml:space="preserve">en verkreeg </w:t>
      </w:r>
      <w:r w:rsidR="004F7D48" w:rsidRPr="00A86299">
        <w:rPr>
          <w:szCs w:val="22"/>
        </w:rPr>
        <w:t xml:space="preserve">ik </w:t>
      </w:r>
      <w:r w:rsidR="0030035A" w:rsidRPr="00A86299">
        <w:rPr>
          <w:szCs w:val="22"/>
        </w:rPr>
        <w:t xml:space="preserve">nieuwe inzichten in </w:t>
      </w:r>
      <w:r w:rsidR="00C90925" w:rsidRPr="00A86299">
        <w:rPr>
          <w:szCs w:val="22"/>
        </w:rPr>
        <w:t xml:space="preserve">de </w:t>
      </w:r>
      <w:r w:rsidR="0030035A" w:rsidRPr="00A86299">
        <w:rPr>
          <w:szCs w:val="22"/>
        </w:rPr>
        <w:t>data.</w:t>
      </w:r>
    </w:p>
    <w:p w14:paraId="54252237" w14:textId="1ACD041C" w:rsidR="001D1D60" w:rsidRDefault="007812B9" w:rsidP="009F216D">
      <w:pPr>
        <w:spacing w:after="120" w:line="276" w:lineRule="auto"/>
        <w:jc w:val="left"/>
        <w:rPr>
          <w:lang w:val="nl-NL"/>
        </w:rPr>
      </w:pPr>
      <w:r w:rsidRPr="00B574CE">
        <w:rPr>
          <w:lang w:val="nl-NL"/>
        </w:rPr>
        <w:br w:type="page"/>
      </w:r>
    </w:p>
    <w:p w14:paraId="57DCAA34" w14:textId="05627AC7" w:rsidR="001D1D60" w:rsidRDefault="001D1D60" w:rsidP="001D1D60">
      <w:pPr>
        <w:pStyle w:val="Kop1"/>
        <w:rPr>
          <w:b/>
          <w:bCs w:val="0"/>
          <w:szCs w:val="36"/>
        </w:rPr>
      </w:pPr>
      <w:bookmarkStart w:id="6" w:name="_Toc185768055"/>
      <w:r w:rsidRPr="003143A5">
        <w:rPr>
          <w:b/>
          <w:bCs w:val="0"/>
          <w:szCs w:val="36"/>
        </w:rPr>
        <w:lastRenderedPageBreak/>
        <w:t xml:space="preserve">Labo </w:t>
      </w:r>
      <w:r w:rsidR="00341084" w:rsidRPr="003143A5">
        <w:rPr>
          <w:b/>
          <w:bCs w:val="0"/>
          <w:szCs w:val="36"/>
        </w:rPr>
        <w:t>2</w:t>
      </w:r>
      <w:r w:rsidRPr="003143A5">
        <w:rPr>
          <w:b/>
          <w:bCs w:val="0"/>
          <w:szCs w:val="36"/>
        </w:rPr>
        <w:t xml:space="preserve"> – </w:t>
      </w:r>
      <w:r w:rsidR="00341084" w:rsidRPr="003143A5">
        <w:rPr>
          <w:b/>
          <w:bCs w:val="0"/>
          <w:szCs w:val="36"/>
        </w:rPr>
        <w:t>Power BI</w:t>
      </w:r>
      <w:r w:rsidR="003143A5" w:rsidRPr="003143A5">
        <w:rPr>
          <w:b/>
          <w:bCs w:val="0"/>
          <w:szCs w:val="36"/>
        </w:rPr>
        <w:t xml:space="preserve"> en data</w:t>
      </w:r>
      <w:r w:rsidR="004074B8">
        <w:rPr>
          <w:b/>
          <w:bCs w:val="0"/>
          <w:szCs w:val="36"/>
        </w:rPr>
        <w:t xml:space="preserve"> </w:t>
      </w:r>
      <w:r w:rsidR="003143A5" w:rsidRPr="003143A5">
        <w:rPr>
          <w:b/>
          <w:bCs w:val="0"/>
          <w:szCs w:val="36"/>
        </w:rPr>
        <w:t>visualis</w:t>
      </w:r>
      <w:r w:rsidR="003143A5">
        <w:rPr>
          <w:b/>
          <w:bCs w:val="0"/>
          <w:szCs w:val="36"/>
        </w:rPr>
        <w:t>atie</w:t>
      </w:r>
      <w:bookmarkEnd w:id="6"/>
    </w:p>
    <w:p w14:paraId="38A619D2" w14:textId="47132F1D" w:rsidR="009E0686" w:rsidRPr="003A643B" w:rsidRDefault="003A643B" w:rsidP="00C1727E">
      <w:pPr>
        <w:pStyle w:val="Kop2"/>
        <w:spacing w:before="120"/>
        <w:rPr>
          <w:lang w:val="nl-NL"/>
        </w:rPr>
      </w:pPr>
      <w:bookmarkStart w:id="7" w:name="_Toc185768056"/>
      <w:r>
        <w:rPr>
          <w:lang w:val="nl-NL"/>
        </w:rPr>
        <w:t>Inzichten en verbanden</w:t>
      </w:r>
      <w:bookmarkEnd w:id="7"/>
    </w:p>
    <w:p w14:paraId="4713C350" w14:textId="349EC057" w:rsidR="0034437B" w:rsidRDefault="00ED4FCF" w:rsidP="007461B3">
      <w:pPr>
        <w:spacing w:after="120" w:line="276" w:lineRule="auto"/>
        <w:jc w:val="left"/>
        <w:rPr>
          <w:lang w:val="nl-NL"/>
        </w:rPr>
      </w:pPr>
      <w:r>
        <w:rPr>
          <w:lang w:val="nl-NL"/>
        </w:rPr>
        <w:t>Tijdens de weken van labo 2</w:t>
      </w:r>
      <w:r w:rsidR="00CA04F8">
        <w:rPr>
          <w:lang w:val="nl-NL"/>
        </w:rPr>
        <w:t xml:space="preserve"> zijn we aan de slag gegaan met </w:t>
      </w:r>
      <w:proofErr w:type="spellStart"/>
      <w:r w:rsidR="00CA04F8">
        <w:rPr>
          <w:lang w:val="nl-NL"/>
        </w:rPr>
        <w:t>PowerBI</w:t>
      </w:r>
      <w:proofErr w:type="spellEnd"/>
      <w:r w:rsidR="00CA04F8">
        <w:rPr>
          <w:lang w:val="nl-NL"/>
        </w:rPr>
        <w:t xml:space="preserve">. </w:t>
      </w:r>
      <w:proofErr w:type="spellStart"/>
      <w:r w:rsidR="00CA04F8">
        <w:rPr>
          <w:lang w:val="nl-NL"/>
        </w:rPr>
        <w:t>PowerBI</w:t>
      </w:r>
      <w:proofErr w:type="spellEnd"/>
      <w:r w:rsidR="00CA04F8">
        <w:rPr>
          <w:lang w:val="nl-NL"/>
        </w:rPr>
        <w:t xml:space="preserve"> is een</w:t>
      </w:r>
      <w:r>
        <w:rPr>
          <w:lang w:val="nl-NL"/>
        </w:rPr>
        <w:t xml:space="preserve"> </w:t>
      </w:r>
      <w:r w:rsidR="00CA04F8">
        <w:rPr>
          <w:lang w:val="nl-NL"/>
        </w:rPr>
        <w:t>tool van Microsoft om data te verwerken/transformeren en handig te visualiseren aan de hand van een aanpasbaar dashboard.</w:t>
      </w:r>
      <w:r w:rsidR="003143A5">
        <w:rPr>
          <w:lang w:val="nl-NL"/>
        </w:rPr>
        <w:t xml:space="preserve"> </w:t>
      </w:r>
      <w:r w:rsidR="003850BE">
        <w:rPr>
          <w:lang w:val="nl-NL"/>
        </w:rPr>
        <w:t xml:space="preserve">Ook leerde </w:t>
      </w:r>
      <w:r w:rsidR="007425BC">
        <w:rPr>
          <w:lang w:val="nl-NL"/>
        </w:rPr>
        <w:t>ik</w:t>
      </w:r>
      <w:r w:rsidR="003850BE">
        <w:rPr>
          <w:lang w:val="nl-NL"/>
        </w:rPr>
        <w:t xml:space="preserve"> bij over het nut van data</w:t>
      </w:r>
      <w:r w:rsidR="007425BC">
        <w:rPr>
          <w:lang w:val="nl-NL"/>
        </w:rPr>
        <w:t>-</w:t>
      </w:r>
      <w:r w:rsidR="003850BE">
        <w:rPr>
          <w:lang w:val="nl-NL"/>
        </w:rPr>
        <w:t xml:space="preserve">visualisatie en de mogelijke manieren waarop data gevisualiseerd kan worden, </w:t>
      </w:r>
      <w:r w:rsidR="00243744">
        <w:rPr>
          <w:lang w:val="nl-NL"/>
        </w:rPr>
        <w:t>ieder</w:t>
      </w:r>
      <w:r w:rsidR="003850BE">
        <w:rPr>
          <w:lang w:val="nl-NL"/>
        </w:rPr>
        <w:t xml:space="preserve"> met een andere focus, dus </w:t>
      </w:r>
      <w:r w:rsidR="00243744">
        <w:rPr>
          <w:lang w:val="nl-NL"/>
        </w:rPr>
        <w:t>ieder</w:t>
      </w:r>
      <w:r w:rsidR="003850BE">
        <w:rPr>
          <w:lang w:val="nl-NL"/>
        </w:rPr>
        <w:t xml:space="preserve"> geschikt voor een ander doel v</w:t>
      </w:r>
      <w:r w:rsidR="003A643B">
        <w:rPr>
          <w:lang w:val="nl-NL"/>
        </w:rPr>
        <w:t>oor</w:t>
      </w:r>
      <w:r w:rsidR="003850BE">
        <w:rPr>
          <w:lang w:val="nl-NL"/>
        </w:rPr>
        <w:t xml:space="preserve"> het weergeven van deze data.</w:t>
      </w:r>
    </w:p>
    <w:p w14:paraId="39FFD7D1" w14:textId="54F33FBA" w:rsidR="005E3077" w:rsidRPr="007461B3" w:rsidRDefault="00F5385D" w:rsidP="007461B3">
      <w:pPr>
        <w:spacing w:after="120" w:line="276" w:lineRule="auto"/>
        <w:jc w:val="left"/>
        <w:rPr>
          <w:lang w:val="nl-NL"/>
        </w:rPr>
      </w:pPr>
      <w:r>
        <w:rPr>
          <w:lang w:val="nl-NL"/>
        </w:rPr>
        <w:t xml:space="preserve">Tijdens de theorieles </w:t>
      </w:r>
      <w:r w:rsidR="00243744">
        <w:rPr>
          <w:lang w:val="nl-NL"/>
        </w:rPr>
        <w:t>leerden</w:t>
      </w:r>
      <w:r>
        <w:rPr>
          <w:lang w:val="nl-NL"/>
        </w:rPr>
        <w:t xml:space="preserve"> we dat data</w:t>
      </w:r>
      <w:r w:rsidR="004074B8">
        <w:rPr>
          <w:lang w:val="nl-NL"/>
        </w:rPr>
        <w:t xml:space="preserve"> </w:t>
      </w:r>
      <w:r>
        <w:rPr>
          <w:lang w:val="nl-NL"/>
        </w:rPr>
        <w:t xml:space="preserve">visualisatie erg belangrijk is. </w:t>
      </w:r>
      <w:r w:rsidR="00D456D9">
        <w:rPr>
          <w:lang w:val="nl-NL"/>
        </w:rPr>
        <w:t>Data</w:t>
      </w:r>
      <w:r w:rsidR="0030071A">
        <w:rPr>
          <w:lang w:val="nl-NL"/>
        </w:rPr>
        <w:t xml:space="preserve"> </w:t>
      </w:r>
      <w:r w:rsidR="00D456D9">
        <w:rPr>
          <w:lang w:val="nl-NL"/>
        </w:rPr>
        <w:t xml:space="preserve">visualisatie zorgt er namelijk voor dat we data op een duidelijke </w:t>
      </w:r>
      <w:r w:rsidR="006F427A">
        <w:rPr>
          <w:lang w:val="nl-NL"/>
        </w:rPr>
        <w:t xml:space="preserve">en betere </w:t>
      </w:r>
      <w:r w:rsidR="00D456D9">
        <w:rPr>
          <w:lang w:val="nl-NL"/>
        </w:rPr>
        <w:t xml:space="preserve">manier kunnen </w:t>
      </w:r>
      <w:r w:rsidR="00394B12">
        <w:rPr>
          <w:lang w:val="nl-NL"/>
        </w:rPr>
        <w:t>bestuderen en</w:t>
      </w:r>
      <w:r w:rsidR="006F427A">
        <w:rPr>
          <w:lang w:val="nl-NL"/>
        </w:rPr>
        <w:t xml:space="preserve"> begrijpen</w:t>
      </w:r>
      <w:r w:rsidR="00394B12">
        <w:rPr>
          <w:lang w:val="nl-NL"/>
        </w:rPr>
        <w:t>, door</w:t>
      </w:r>
      <w:r w:rsidR="00243744">
        <w:rPr>
          <w:lang w:val="nl-NL"/>
        </w:rPr>
        <w:t xml:space="preserve"> dit</w:t>
      </w:r>
      <w:r w:rsidR="00394B12">
        <w:rPr>
          <w:lang w:val="nl-NL"/>
        </w:rPr>
        <w:t xml:space="preserve"> in een visuele context </w:t>
      </w:r>
      <w:r w:rsidR="00243744">
        <w:rPr>
          <w:lang w:val="nl-NL"/>
        </w:rPr>
        <w:t>te plaat</w:t>
      </w:r>
      <w:r w:rsidR="00733B91">
        <w:rPr>
          <w:lang w:val="nl-NL"/>
        </w:rPr>
        <w:t>se</w:t>
      </w:r>
      <w:r w:rsidR="00243744">
        <w:rPr>
          <w:lang w:val="nl-NL"/>
        </w:rPr>
        <w:t>n</w:t>
      </w:r>
      <w:r w:rsidR="00394B12">
        <w:rPr>
          <w:lang w:val="nl-NL"/>
        </w:rPr>
        <w:t>.</w:t>
      </w:r>
      <w:r w:rsidR="006E4C13">
        <w:rPr>
          <w:lang w:val="nl-NL"/>
        </w:rPr>
        <w:t xml:space="preserve"> Door bepaalde statistieken in een andere weergave te zien, kunnen we er ook andere dingen van afleiden. </w:t>
      </w:r>
      <w:r w:rsidR="006E4CAA">
        <w:rPr>
          <w:lang w:val="nl-NL"/>
        </w:rPr>
        <w:t>Dit geeft ons andere inzichten!</w:t>
      </w:r>
      <w:bookmarkEnd w:id="1"/>
    </w:p>
    <w:p w14:paraId="7BE65110" w14:textId="1D270C89" w:rsidR="003A643B" w:rsidRPr="003A643B" w:rsidRDefault="003A643B" w:rsidP="00C1727E">
      <w:pPr>
        <w:pStyle w:val="Kop2"/>
        <w:spacing w:before="120"/>
        <w:rPr>
          <w:lang w:val="nl-NL"/>
        </w:rPr>
      </w:pPr>
      <w:bookmarkStart w:id="8" w:name="_Toc185768057"/>
      <w:r>
        <w:rPr>
          <w:lang w:val="nl-NL"/>
        </w:rPr>
        <w:t>Werkproces</w:t>
      </w:r>
      <w:bookmarkEnd w:id="8"/>
    </w:p>
    <w:p w14:paraId="536E6C6E" w14:textId="77470DB8" w:rsidR="000E3824" w:rsidRPr="000E3824" w:rsidRDefault="009F180D" w:rsidP="007461B3">
      <w:pPr>
        <w:spacing w:after="120" w:line="276" w:lineRule="auto"/>
        <w:jc w:val="left"/>
        <w:rPr>
          <w:lang w:val="nl-NL"/>
        </w:rPr>
      </w:pPr>
      <w:r>
        <w:t xml:space="preserve">Tijdens </w:t>
      </w:r>
      <w:r w:rsidR="00216536">
        <w:t xml:space="preserve">het eerste deel van het labo </w:t>
      </w:r>
      <w:r>
        <w:t xml:space="preserve">was het de bedoeling om </w:t>
      </w:r>
      <w:r w:rsidR="00BF6FBC">
        <w:t xml:space="preserve">verschillende oefeningen uit te proberen en </w:t>
      </w:r>
      <w:r>
        <w:t xml:space="preserve">wat wegwijs te geraken </w:t>
      </w:r>
      <w:r w:rsidR="00BF6FBC">
        <w:t>in</w:t>
      </w:r>
      <w:r w:rsidR="001023A6">
        <w:t xml:space="preserve"> de online versie van </w:t>
      </w:r>
      <w:proofErr w:type="spellStart"/>
      <w:r w:rsidR="001023A6">
        <w:t>PowerBI</w:t>
      </w:r>
      <w:proofErr w:type="spellEnd"/>
      <w:r>
        <w:t xml:space="preserve">. Ik volgde de gegeven </w:t>
      </w:r>
      <w:proofErr w:type="spellStart"/>
      <w:r>
        <w:t>tutorials</w:t>
      </w:r>
      <w:proofErr w:type="spellEnd"/>
      <w:r>
        <w:t xml:space="preserve"> van Microsoft zelf, maar raakte niet zo ver, aangezien er stappen ontbraken…</w:t>
      </w:r>
      <w:r w:rsidR="008B411A">
        <w:t xml:space="preserve"> Toch las ik alle </w:t>
      </w:r>
      <w:proofErr w:type="spellStart"/>
      <w:r w:rsidR="008B411A">
        <w:t>tutorials</w:t>
      </w:r>
      <w:proofErr w:type="spellEnd"/>
      <w:r w:rsidR="008B411A">
        <w:t xml:space="preserve"> door en begreep ik wel al een beetje van Power BI, omdat ik in een online virtuele omgeving dit zelf al kon verkennen.</w:t>
      </w:r>
      <w:r w:rsidR="006212A8" w:rsidRPr="006212A8">
        <w:rPr>
          <w:lang w:val="nl-NL"/>
        </w:rPr>
        <w:t xml:space="preserve"> </w:t>
      </w:r>
      <w:r w:rsidR="006212A8">
        <w:rPr>
          <w:lang w:val="nl-NL"/>
        </w:rPr>
        <w:t xml:space="preserve">Ik leerde gegevens inladen en er dan transformaties op toepassen. Dit had ik nodig om het tweede deel van dit labo te kunnen voltooien. </w:t>
      </w:r>
    </w:p>
    <w:p w14:paraId="5FDC1A3A" w14:textId="15A04324" w:rsidR="00216E2E" w:rsidRDefault="00216E2E" w:rsidP="007461B3">
      <w:pPr>
        <w:spacing w:after="120" w:line="276" w:lineRule="auto"/>
        <w:jc w:val="left"/>
      </w:pPr>
      <w:r>
        <w:t>Tijde</w:t>
      </w:r>
      <w:r w:rsidR="00216536">
        <w:t xml:space="preserve">ns het tweede deel van het labo </w:t>
      </w:r>
      <w:r>
        <w:t xml:space="preserve">was het de bedoeling om het stappenplan van de docent (Dhr. </w:t>
      </w:r>
      <w:proofErr w:type="spellStart"/>
      <w:r>
        <w:t>Haddouchi</w:t>
      </w:r>
      <w:proofErr w:type="spellEnd"/>
      <w:r>
        <w:t xml:space="preserve">) te volgen om zo tot een mooi </w:t>
      </w:r>
      <w:proofErr w:type="spellStart"/>
      <w:r>
        <w:t>Netflix</w:t>
      </w:r>
      <w:proofErr w:type="spellEnd"/>
      <w:r>
        <w:t xml:space="preserve">-dashboard te komen. </w:t>
      </w:r>
      <w:r w:rsidR="000F727A">
        <w:t>Dit is me wel goed gelukt, aangezien het gegeven stappenplan wel klopte en zeer duidelijk uitgelegd was!</w:t>
      </w:r>
      <w:r w:rsidR="00C31AA3">
        <w:t xml:space="preserve"> </w:t>
      </w:r>
      <w:r w:rsidR="00766AB4">
        <w:t xml:space="preserve">Zoals je op de screenshot hieronder kunt zien, kwam ik </w:t>
      </w:r>
      <w:r w:rsidR="00C31AA3">
        <w:t>tot een mooi eindresultaat.</w:t>
      </w:r>
    </w:p>
    <w:p w14:paraId="140CB3EB" w14:textId="4603478C" w:rsidR="003A643B" w:rsidRDefault="00587707" w:rsidP="007461B3">
      <w:pPr>
        <w:spacing w:after="120" w:line="276" w:lineRule="auto"/>
        <w:jc w:val="left"/>
      </w:pPr>
      <w:r w:rsidRPr="00587707">
        <w:rPr>
          <w:noProof/>
        </w:rPr>
        <w:drawing>
          <wp:inline distT="0" distB="0" distL="0" distR="0" wp14:anchorId="151369BD" wp14:editId="447813E8">
            <wp:extent cx="5760720" cy="3042285"/>
            <wp:effectExtent l="0" t="0" r="0" b="5715"/>
            <wp:docPr id="9564079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0799" name="Afbeelding 1" descr="Afbeelding met tekst, schermopname, software, Computerpictogram&#10;&#10;Automatisch gegenereerde beschrijving"/>
                    <pic:cNvPicPr/>
                  </pic:nvPicPr>
                  <pic:blipFill>
                    <a:blip r:embed="rId16"/>
                    <a:stretch>
                      <a:fillRect/>
                    </a:stretch>
                  </pic:blipFill>
                  <pic:spPr>
                    <a:xfrm>
                      <a:off x="0" y="0"/>
                      <a:ext cx="5760720" cy="3042285"/>
                    </a:xfrm>
                    <a:prstGeom prst="rect">
                      <a:avLst/>
                    </a:prstGeom>
                  </pic:spPr>
                </pic:pic>
              </a:graphicData>
            </a:graphic>
          </wp:inline>
        </w:drawing>
      </w:r>
    </w:p>
    <w:p w14:paraId="4DE86518" w14:textId="77777777" w:rsidR="003A643B" w:rsidRDefault="003A643B" w:rsidP="00C1727E">
      <w:pPr>
        <w:pStyle w:val="Kop2"/>
        <w:spacing w:before="120"/>
      </w:pPr>
      <w:bookmarkStart w:id="9" w:name="_Toc185768058"/>
      <w:r>
        <w:lastRenderedPageBreak/>
        <w:t>Conclusie</w:t>
      </w:r>
      <w:bookmarkEnd w:id="9"/>
    </w:p>
    <w:p w14:paraId="60A6D6F7" w14:textId="154D349F" w:rsidR="00DD38AD" w:rsidRDefault="001A53A2" w:rsidP="007461B3">
      <w:pPr>
        <w:spacing w:after="120" w:line="276" w:lineRule="auto"/>
        <w:jc w:val="left"/>
      </w:pPr>
      <w:r>
        <w:t xml:space="preserve">In de afgelopen lessen heb ik dus veel bijgeleerd over het gebruik van Power BI en het visualiseren van data. Ik onthoud dat ik altijd rekening moet houden met wat voor data ik wil visualiseren en de manier waarop ik dit best doe. </w:t>
      </w:r>
      <w:r w:rsidR="003F559D">
        <w:t>Het blijft natuurlijk belangrijk om dit op zo’n manier te doen, dat men er de juiste inzichten uit kan halen.</w:t>
      </w:r>
      <w:r w:rsidR="00DD38AD">
        <w:br w:type="page"/>
      </w:r>
    </w:p>
    <w:p w14:paraId="44A78A7D" w14:textId="2974F796" w:rsidR="000C3CDC" w:rsidRPr="00A23393" w:rsidRDefault="000C3CDC" w:rsidP="00A23393">
      <w:pPr>
        <w:pStyle w:val="Kop1"/>
        <w:rPr>
          <w:b/>
          <w:bCs w:val="0"/>
          <w:szCs w:val="36"/>
          <w:lang w:val="en-US"/>
        </w:rPr>
      </w:pPr>
      <w:bookmarkStart w:id="10" w:name="_Toc185768059"/>
      <w:r w:rsidRPr="00A23393">
        <w:rPr>
          <w:b/>
          <w:bCs w:val="0"/>
          <w:szCs w:val="36"/>
          <w:lang w:val="en-US"/>
        </w:rPr>
        <w:lastRenderedPageBreak/>
        <w:t xml:space="preserve">Labo </w:t>
      </w:r>
      <w:r w:rsidR="00A23393" w:rsidRPr="00A23393">
        <w:rPr>
          <w:b/>
          <w:bCs w:val="0"/>
          <w:szCs w:val="36"/>
          <w:lang w:val="en-US"/>
        </w:rPr>
        <w:t>3</w:t>
      </w:r>
      <w:r w:rsidRPr="00A23393">
        <w:rPr>
          <w:b/>
          <w:bCs w:val="0"/>
          <w:szCs w:val="36"/>
          <w:lang w:val="en-US"/>
        </w:rPr>
        <w:t xml:space="preserve"> – </w:t>
      </w:r>
      <w:r w:rsidR="00A23393" w:rsidRPr="00A23393">
        <w:rPr>
          <w:b/>
          <w:bCs w:val="0"/>
          <w:szCs w:val="36"/>
          <w:lang w:val="en-US"/>
        </w:rPr>
        <w:t xml:space="preserve">Data Analytics </w:t>
      </w:r>
      <w:r w:rsidR="003E7767">
        <w:rPr>
          <w:b/>
          <w:bCs w:val="0"/>
          <w:szCs w:val="36"/>
          <w:lang w:val="en-US"/>
        </w:rPr>
        <w:t>i</w:t>
      </w:r>
      <w:r w:rsidR="00A23393" w:rsidRPr="00A23393">
        <w:rPr>
          <w:b/>
          <w:bCs w:val="0"/>
          <w:szCs w:val="36"/>
          <w:lang w:val="en-US"/>
        </w:rPr>
        <w:t>n G</w:t>
      </w:r>
      <w:r w:rsidR="00A23393">
        <w:rPr>
          <w:b/>
          <w:bCs w:val="0"/>
          <w:szCs w:val="36"/>
          <w:lang w:val="en-US"/>
        </w:rPr>
        <w:t>oogle Cloud</w:t>
      </w:r>
      <w:bookmarkEnd w:id="10"/>
    </w:p>
    <w:p w14:paraId="765A6AC6" w14:textId="024EEB24" w:rsidR="003A643B" w:rsidRDefault="003A643B" w:rsidP="00C1727E">
      <w:pPr>
        <w:pStyle w:val="Kop2"/>
        <w:spacing w:before="120"/>
      </w:pPr>
      <w:bookmarkStart w:id="11" w:name="_Toc185768060"/>
      <w:r>
        <w:t>Inzichten en verbanden</w:t>
      </w:r>
      <w:r w:rsidRPr="00422708">
        <w:t xml:space="preserve"> </w:t>
      </w:r>
      <w:r w:rsidR="00030986">
        <w:t>(deel 1)</w:t>
      </w:r>
      <w:bookmarkEnd w:id="11"/>
    </w:p>
    <w:p w14:paraId="7F0A2545" w14:textId="289F73BC" w:rsidR="00030986" w:rsidRDefault="00422708" w:rsidP="00660A08">
      <w:pPr>
        <w:spacing w:after="120" w:line="276" w:lineRule="auto"/>
        <w:jc w:val="left"/>
      </w:pPr>
      <w:r w:rsidRPr="00422708">
        <w:t xml:space="preserve">Tijdens </w:t>
      </w:r>
      <w:r w:rsidR="003A643B">
        <w:t>de lessen van de afgelopen weken</w:t>
      </w:r>
      <w:r>
        <w:t xml:space="preserve"> zijn we bezig geweest met het ontdekken van </w:t>
      </w:r>
      <w:r w:rsidR="00871FAC">
        <w:t>d</w:t>
      </w:r>
      <w:r>
        <w:t xml:space="preserve">ata </w:t>
      </w:r>
      <w:proofErr w:type="spellStart"/>
      <w:r w:rsidR="00871FAC">
        <w:t>a</w:t>
      </w:r>
      <w:r>
        <w:t>nalytics</w:t>
      </w:r>
      <w:proofErr w:type="spellEnd"/>
      <w:r>
        <w:t xml:space="preserve"> in Google Cloud</w:t>
      </w:r>
      <w:r w:rsidR="00A6259D">
        <w:t xml:space="preserve">. </w:t>
      </w:r>
      <w:r w:rsidR="003E6134">
        <w:t xml:space="preserve">Google </w:t>
      </w:r>
      <w:r w:rsidR="0024689D">
        <w:t>heeft namelijk ook een platform waarin men met data en analyse aan de slag kan gaan: Google Cloud.</w:t>
      </w:r>
      <w:r w:rsidR="00351D80">
        <w:t xml:space="preserve"> </w:t>
      </w:r>
      <w:r w:rsidR="00196413">
        <w:t xml:space="preserve">In Google Cloud vinden we </w:t>
      </w:r>
      <w:r w:rsidR="004B2132">
        <w:t xml:space="preserve">enkele modules, zoals </w:t>
      </w:r>
      <w:proofErr w:type="spellStart"/>
      <w:r w:rsidR="004B2132">
        <w:t>BigQuer</w:t>
      </w:r>
      <w:r w:rsidR="00050048">
        <w:t>y</w:t>
      </w:r>
      <w:proofErr w:type="spellEnd"/>
      <w:r w:rsidR="00030986">
        <w:t xml:space="preserve">, </w:t>
      </w:r>
      <w:proofErr w:type="spellStart"/>
      <w:r w:rsidR="00030986">
        <w:t>Looker</w:t>
      </w:r>
      <w:proofErr w:type="spellEnd"/>
      <w:r w:rsidR="00030986">
        <w:t xml:space="preserve"> Studio …</w:t>
      </w:r>
      <w:r w:rsidR="00050048">
        <w:t xml:space="preserve"> </w:t>
      </w:r>
      <w:r w:rsidR="004B2132">
        <w:t xml:space="preserve">Deze modules hebben telkens een eigen </w:t>
      </w:r>
      <w:r w:rsidR="004C603C">
        <w:t>doel</w:t>
      </w:r>
      <w:r w:rsidR="0095128B">
        <w:t xml:space="preserve"> </w:t>
      </w:r>
      <w:r w:rsidR="00881F98">
        <w:t>met een eigen functie</w:t>
      </w:r>
      <w:r w:rsidR="0095128B">
        <w:t xml:space="preserve">. Zo </w:t>
      </w:r>
      <w:r w:rsidR="003F4D32">
        <w:t>is</w:t>
      </w:r>
      <w:r w:rsidR="0095128B">
        <w:t xml:space="preserve"> </w:t>
      </w:r>
      <w:proofErr w:type="spellStart"/>
      <w:r w:rsidR="0095128B">
        <w:t>BigQuery</w:t>
      </w:r>
      <w:proofErr w:type="spellEnd"/>
      <w:r w:rsidR="0095128B">
        <w:t xml:space="preserve"> bv. </w:t>
      </w:r>
      <w:r w:rsidR="003F4D32">
        <w:t xml:space="preserve">een </w:t>
      </w:r>
      <w:proofErr w:type="spellStart"/>
      <w:r w:rsidR="008D01E5" w:rsidRPr="008D01E5">
        <w:t>enterprise</w:t>
      </w:r>
      <w:proofErr w:type="spellEnd"/>
      <w:r w:rsidR="008D01E5" w:rsidRPr="008D01E5">
        <w:t xml:space="preserve"> data warehouse</w:t>
      </w:r>
      <w:r w:rsidR="004E28B9">
        <w:t xml:space="preserve"> en </w:t>
      </w:r>
      <w:r w:rsidR="00255FBA">
        <w:t xml:space="preserve">dient het </w:t>
      </w:r>
      <w:r w:rsidR="0095128B">
        <w:t xml:space="preserve">vooral voor </w:t>
      </w:r>
      <w:r w:rsidR="00255FBA">
        <w:t>het verwerken, transformeren en visualiseren van grote hoeveelheden data.</w:t>
      </w:r>
      <w:r w:rsidR="00BC48EF">
        <w:t xml:space="preserve"> Verder vind je ook </w:t>
      </w:r>
      <w:r w:rsidR="00BC48EF" w:rsidRPr="00BC48EF">
        <w:t>een aantal</w:t>
      </w:r>
      <w:r w:rsidR="00A32523" w:rsidRPr="00BC48EF">
        <w:t xml:space="preserve"> </w:t>
      </w:r>
      <w:r w:rsidR="004A64F6">
        <w:t xml:space="preserve">interessante </w:t>
      </w:r>
      <w:r w:rsidR="00A32523" w:rsidRPr="00BC48EF">
        <w:t>cursussen</w:t>
      </w:r>
      <w:r w:rsidR="00BC48EF" w:rsidRPr="00BC48EF">
        <w:t>/</w:t>
      </w:r>
      <w:r w:rsidR="00D70B04">
        <w:t>labo’s</w:t>
      </w:r>
      <w:r w:rsidR="00BC48EF" w:rsidRPr="00BC48EF">
        <w:t xml:space="preserve"> op G</w:t>
      </w:r>
      <w:r w:rsidR="00BC48EF">
        <w:t xml:space="preserve">oogle </w:t>
      </w:r>
      <w:proofErr w:type="spellStart"/>
      <w:r w:rsidR="00BC48EF">
        <w:t>Cloud</w:t>
      </w:r>
      <w:r w:rsidR="0000024C">
        <w:t>Skills</w:t>
      </w:r>
      <w:proofErr w:type="spellEnd"/>
      <w:r w:rsidR="00BC48EF">
        <w:t>.</w:t>
      </w:r>
    </w:p>
    <w:p w14:paraId="1C052CC7" w14:textId="387A2DF8" w:rsidR="00030986" w:rsidRPr="00030986" w:rsidRDefault="00030986" w:rsidP="00C1727E">
      <w:pPr>
        <w:pStyle w:val="Kop2"/>
        <w:spacing w:before="120"/>
        <w:rPr>
          <w:lang w:val="nl-NL"/>
        </w:rPr>
      </w:pPr>
      <w:bookmarkStart w:id="12" w:name="_Toc185768061"/>
      <w:r>
        <w:rPr>
          <w:lang w:val="nl-NL"/>
        </w:rPr>
        <w:t>Werkproces</w:t>
      </w:r>
      <w:bookmarkEnd w:id="12"/>
    </w:p>
    <w:p w14:paraId="198D41C9" w14:textId="523624B1" w:rsidR="00881F98" w:rsidRPr="00881F98" w:rsidRDefault="006672DB" w:rsidP="00660A08">
      <w:pPr>
        <w:spacing w:after="120" w:line="276" w:lineRule="auto"/>
        <w:jc w:val="left"/>
      </w:pPr>
      <w:r>
        <w:t xml:space="preserve">Tijdens </w:t>
      </w:r>
      <w:r w:rsidR="00B63F69">
        <w:t xml:space="preserve">het eerste deel van het labo </w:t>
      </w:r>
      <w:r w:rsidR="00A7103E">
        <w:t xml:space="preserve">ging ik aan de slag met deze </w:t>
      </w:r>
      <w:r w:rsidR="00030986">
        <w:t xml:space="preserve">Google </w:t>
      </w:r>
      <w:proofErr w:type="spellStart"/>
      <w:r w:rsidR="00030986">
        <w:t>CloudSkills</w:t>
      </w:r>
      <w:proofErr w:type="spellEnd"/>
      <w:r w:rsidR="00030986">
        <w:t xml:space="preserve"> </w:t>
      </w:r>
      <w:r w:rsidR="00D70B04">
        <w:t>labo’s</w:t>
      </w:r>
      <w:r w:rsidR="00FA3328">
        <w:t>.</w:t>
      </w:r>
      <w:r w:rsidR="0052639A">
        <w:t xml:space="preserve"> </w:t>
      </w:r>
      <w:r w:rsidR="00AD10F2">
        <w:t>Ik</w:t>
      </w:r>
      <w:r w:rsidR="0052639A">
        <w:t xml:space="preserve"> maakte</w:t>
      </w:r>
      <w:r w:rsidR="00AD10F2">
        <w:t xml:space="preserve"> </w:t>
      </w:r>
      <w:r w:rsidR="0052639A">
        <w:t>de introductie</w:t>
      </w:r>
      <w:r w:rsidR="001863D1">
        <w:t xml:space="preserve">cursus over het </w:t>
      </w:r>
      <w:r w:rsidR="00030986">
        <w:t>“</w:t>
      </w:r>
      <w:r w:rsidR="001863D1">
        <w:t>Google Analytics Demo Dashboard</w:t>
      </w:r>
      <w:r w:rsidR="00030986">
        <w:t>"</w:t>
      </w:r>
      <w:r w:rsidR="0052639A">
        <w:t>.</w:t>
      </w:r>
      <w:r w:rsidR="005D6058">
        <w:t xml:space="preserve"> </w:t>
      </w:r>
      <w:r w:rsidR="006C086B">
        <w:t>Dit</w:t>
      </w:r>
      <w:r w:rsidR="003216EB">
        <w:t xml:space="preserve"> </w:t>
      </w:r>
      <w:r w:rsidR="006C086B">
        <w:t>was</w:t>
      </w:r>
      <w:r w:rsidR="003216EB">
        <w:t xml:space="preserve"> niet zo moeilijk, aangezien de opgave goed uitgelegd werd. </w:t>
      </w:r>
      <w:r w:rsidR="00881F98" w:rsidRPr="00881F98">
        <w:t>Het was interessant om hiermee aan de slag te gaan via Google Cloud. Hoewel ik eerder al wat over Google Cloud had gehoord, had ik er zelf nog niet mee gewerkt tot aan deze labo’s.</w:t>
      </w:r>
    </w:p>
    <w:p w14:paraId="5390D35C" w14:textId="381FCD5B" w:rsidR="006C086B" w:rsidRDefault="00E56D60" w:rsidP="00660A08">
      <w:pPr>
        <w:spacing w:after="120" w:line="276" w:lineRule="auto"/>
        <w:jc w:val="left"/>
      </w:pPr>
      <w:r>
        <w:rPr>
          <w:noProof/>
        </w:rPr>
        <w:drawing>
          <wp:inline distT="0" distB="0" distL="0" distR="0" wp14:anchorId="3716009D" wp14:editId="42E4FD4B">
            <wp:extent cx="5759841" cy="2049780"/>
            <wp:effectExtent l="0" t="0" r="0" b="7620"/>
            <wp:docPr id="647501838"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01838" name="Afbeelding 1" descr="Afbeelding met tekst, schermopname, software, Lettertype&#10;&#10;Automatisch gegenereerde beschrijving"/>
                    <pic:cNvPicPr/>
                  </pic:nvPicPr>
                  <pic:blipFill rotWithShape="1">
                    <a:blip r:embed="rId17"/>
                    <a:srcRect b="41288"/>
                    <a:stretch/>
                  </pic:blipFill>
                  <pic:spPr bwMode="auto">
                    <a:xfrm>
                      <a:off x="0" y="0"/>
                      <a:ext cx="5760720" cy="2050093"/>
                    </a:xfrm>
                    <a:prstGeom prst="rect">
                      <a:avLst/>
                    </a:prstGeom>
                    <a:ln>
                      <a:noFill/>
                    </a:ln>
                    <a:extLst>
                      <a:ext uri="{53640926-AAD7-44D8-BBD7-CCE9431645EC}">
                        <a14:shadowObscured xmlns:a14="http://schemas.microsoft.com/office/drawing/2010/main"/>
                      </a:ext>
                    </a:extLst>
                  </pic:spPr>
                </pic:pic>
              </a:graphicData>
            </a:graphic>
          </wp:inline>
        </w:drawing>
      </w:r>
    </w:p>
    <w:p w14:paraId="3D9CBB6C" w14:textId="77777777" w:rsidR="00874EA3" w:rsidRDefault="00F01B9C" w:rsidP="00874EA3">
      <w:pPr>
        <w:spacing w:after="120" w:line="276" w:lineRule="auto"/>
        <w:jc w:val="left"/>
        <w:rPr>
          <w:rFonts w:ascii="Times New Roman" w:hAnsi="Times New Roman"/>
          <w:color w:val="auto"/>
          <w:sz w:val="24"/>
          <w:lang w:eastAsia="nl-BE"/>
        </w:rPr>
      </w:pPr>
      <w:r>
        <w:t xml:space="preserve">Tijdens het tweede deel van het labo </w:t>
      </w:r>
      <w:r w:rsidR="000C0E0E">
        <w:t xml:space="preserve">maakte ik een andere Google Cloud oefeningscursus, genaamd </w:t>
      </w:r>
      <w:r w:rsidR="00135220">
        <w:t>“</w:t>
      </w:r>
      <w:proofErr w:type="spellStart"/>
      <w:r w:rsidR="00135220">
        <w:t>Weather</w:t>
      </w:r>
      <w:proofErr w:type="spellEnd"/>
      <w:r w:rsidR="00135220">
        <w:t xml:space="preserve"> Data in </w:t>
      </w:r>
      <w:proofErr w:type="spellStart"/>
      <w:r w:rsidR="00135220">
        <w:t>BigQuery</w:t>
      </w:r>
      <w:proofErr w:type="spellEnd"/>
      <w:r w:rsidR="00135220">
        <w:t>”</w:t>
      </w:r>
      <w:r w:rsidR="00BC3684">
        <w:t>.</w:t>
      </w:r>
      <w:r w:rsidR="00A54305">
        <w:t xml:space="preserve"> In deze cursus ging ik aan de slag met </w:t>
      </w:r>
      <w:proofErr w:type="spellStart"/>
      <w:r w:rsidR="00A54305">
        <w:t>BigQuery</w:t>
      </w:r>
      <w:proofErr w:type="spellEnd"/>
      <w:r w:rsidR="00A54305">
        <w:t xml:space="preserve">. Dat is een soort van </w:t>
      </w:r>
      <w:proofErr w:type="spellStart"/>
      <w:r w:rsidR="00A54305">
        <w:t>framework</w:t>
      </w:r>
      <w:proofErr w:type="spellEnd"/>
      <w:r w:rsidR="00A54305">
        <w:t xml:space="preserve"> voor het transformeren van data door het gebruik van SQL-</w:t>
      </w:r>
      <w:proofErr w:type="spellStart"/>
      <w:r w:rsidR="00A54305">
        <w:t>quer</w:t>
      </w:r>
      <w:r w:rsidR="00832EE8">
        <w:t>ies</w:t>
      </w:r>
      <w:proofErr w:type="spellEnd"/>
      <w:r w:rsidR="00A54305">
        <w:t>.</w:t>
      </w:r>
    </w:p>
    <w:p w14:paraId="43F9FF54" w14:textId="18046D41" w:rsidR="00030986" w:rsidRDefault="00030986" w:rsidP="00C1727E">
      <w:pPr>
        <w:pStyle w:val="Kop2"/>
        <w:spacing w:before="120"/>
      </w:pPr>
      <w:bookmarkStart w:id="13" w:name="_Toc185768062"/>
      <w:r>
        <w:t>Inzichten en verbanden</w:t>
      </w:r>
      <w:r w:rsidRPr="00422708">
        <w:t xml:space="preserve"> </w:t>
      </w:r>
      <w:r>
        <w:t xml:space="preserve">(deel </w:t>
      </w:r>
      <w:r>
        <w:t>2</w:t>
      </w:r>
      <w:r>
        <w:t>)</w:t>
      </w:r>
      <w:bookmarkEnd w:id="13"/>
    </w:p>
    <w:p w14:paraId="35089BD1" w14:textId="6D72C57C" w:rsidR="00C25A83" w:rsidRDefault="00874EA3" w:rsidP="00C25A83">
      <w:pPr>
        <w:spacing w:after="120" w:line="276" w:lineRule="auto"/>
        <w:jc w:val="left"/>
      </w:pPr>
      <w:r w:rsidRPr="00874EA3">
        <w:t xml:space="preserve">Tijdens de theorieles </w:t>
      </w:r>
      <w:r w:rsidR="003F7CE0">
        <w:t xml:space="preserve">legde Dhr. </w:t>
      </w:r>
      <w:proofErr w:type="spellStart"/>
      <w:r w:rsidR="003F7CE0">
        <w:t>Haddouchi</w:t>
      </w:r>
      <w:proofErr w:type="spellEnd"/>
      <w:r w:rsidR="003F7CE0">
        <w:t xml:space="preserve"> uit</w:t>
      </w:r>
      <w:r w:rsidRPr="00874EA3">
        <w:t xml:space="preserve"> dat data </w:t>
      </w:r>
      <w:proofErr w:type="spellStart"/>
      <w:r w:rsidRPr="00874EA3">
        <w:t>analytics</w:t>
      </w:r>
      <w:proofErr w:type="spellEnd"/>
      <w:r w:rsidRPr="00874EA3">
        <w:t xml:space="preserve"> een proces is waarbij data uit diverse bronnen en types wordt verzameld, verwerkt en geanalyseerd. </w:t>
      </w:r>
      <w:r w:rsidR="0048272E">
        <w:t xml:space="preserve">In dit proces worden volgende onderdelen doorlopen: </w:t>
      </w:r>
      <w:proofErr w:type="spellStart"/>
      <w:r w:rsidR="0048272E">
        <w:t>Ingest</w:t>
      </w:r>
      <w:proofErr w:type="spellEnd"/>
      <w:r w:rsidR="0048272E">
        <w:t xml:space="preserve"> </w:t>
      </w:r>
      <w:r w:rsidRPr="00874EA3">
        <w:t>Collect</w:t>
      </w:r>
      <w:r w:rsidR="0048272E">
        <w:t xml:space="preserve">, </w:t>
      </w:r>
      <w:r w:rsidRPr="00874EA3">
        <w:t>Store</w:t>
      </w:r>
      <w:r w:rsidR="0048272E">
        <w:t xml:space="preserve">, </w:t>
      </w:r>
      <w:proofErr w:type="spellStart"/>
      <w:r w:rsidRPr="00874EA3">
        <w:t>Process</w:t>
      </w:r>
      <w:proofErr w:type="spellEnd"/>
      <w:r w:rsidRPr="00874EA3">
        <w:t xml:space="preserve"> </w:t>
      </w:r>
      <w:proofErr w:type="spellStart"/>
      <w:r w:rsidRPr="00874EA3">
        <w:t>Analyze</w:t>
      </w:r>
      <w:proofErr w:type="spellEnd"/>
      <w:r w:rsidR="0048272E">
        <w:t xml:space="preserve"> en </w:t>
      </w:r>
      <w:proofErr w:type="spellStart"/>
      <w:r w:rsidRPr="00874EA3">
        <w:t>Consum</w:t>
      </w:r>
      <w:r w:rsidR="0048272E">
        <w:t>e</w:t>
      </w:r>
      <w:proofErr w:type="spellEnd"/>
      <w:r w:rsidRPr="00874EA3">
        <w:t xml:space="preserve">. De 5 V's (volume, </w:t>
      </w:r>
      <w:proofErr w:type="spellStart"/>
      <w:r w:rsidRPr="00874EA3">
        <w:t>velocity</w:t>
      </w:r>
      <w:proofErr w:type="spellEnd"/>
      <w:r w:rsidRPr="00874EA3">
        <w:t xml:space="preserve">, </w:t>
      </w:r>
      <w:proofErr w:type="spellStart"/>
      <w:r w:rsidRPr="00874EA3">
        <w:t>variety</w:t>
      </w:r>
      <w:proofErr w:type="spellEnd"/>
      <w:r w:rsidRPr="00874EA3">
        <w:t xml:space="preserve">, </w:t>
      </w:r>
      <w:proofErr w:type="spellStart"/>
      <w:r w:rsidRPr="00874EA3">
        <w:t>veracity</w:t>
      </w:r>
      <w:proofErr w:type="spellEnd"/>
      <w:r w:rsidRPr="00874EA3">
        <w:t xml:space="preserve"> en </w:t>
      </w:r>
      <w:proofErr w:type="spellStart"/>
      <w:r w:rsidRPr="00874EA3">
        <w:t>value</w:t>
      </w:r>
      <w:proofErr w:type="spellEnd"/>
      <w:r w:rsidRPr="00874EA3">
        <w:t xml:space="preserve">) zijn hierbij belangrijke uitdagingen. </w:t>
      </w:r>
      <w:r w:rsidR="00F91E9B">
        <w:t>Ook werd het</w:t>
      </w:r>
      <w:r w:rsidRPr="00874EA3">
        <w:t xml:space="preserve"> verschil tussen een data warehouse (relationeel, schema-on-</w:t>
      </w:r>
      <w:proofErr w:type="spellStart"/>
      <w:r w:rsidRPr="00874EA3">
        <w:t>write</w:t>
      </w:r>
      <w:proofErr w:type="spellEnd"/>
      <w:r w:rsidRPr="00874EA3">
        <w:t xml:space="preserve">) en een data </w:t>
      </w:r>
      <w:proofErr w:type="spellStart"/>
      <w:r w:rsidRPr="00874EA3">
        <w:t>lake</w:t>
      </w:r>
      <w:proofErr w:type="spellEnd"/>
      <w:r w:rsidRPr="00874EA3">
        <w:t xml:space="preserve"> (flexibel, schema-on-</w:t>
      </w:r>
      <w:proofErr w:type="spellStart"/>
      <w:r w:rsidRPr="00874EA3">
        <w:t>read</w:t>
      </w:r>
      <w:proofErr w:type="spellEnd"/>
      <w:r w:rsidRPr="00874EA3">
        <w:t>)</w:t>
      </w:r>
      <w:r w:rsidR="00F91E9B">
        <w:t xml:space="preserve"> in detail uitgelegd</w:t>
      </w:r>
      <w:r w:rsidRPr="00874EA3">
        <w:t xml:space="preserve">. </w:t>
      </w:r>
      <w:r w:rsidR="002325E8">
        <w:t xml:space="preserve">Verder </w:t>
      </w:r>
      <w:r w:rsidR="00FC177D">
        <w:t>zagen</w:t>
      </w:r>
      <w:r w:rsidR="002325E8">
        <w:t xml:space="preserve"> we</w:t>
      </w:r>
      <w:r w:rsidR="009C3B3F">
        <w:t xml:space="preserve"> de</w:t>
      </w:r>
      <w:r w:rsidRPr="00874EA3">
        <w:t xml:space="preserve"> batch</w:t>
      </w:r>
      <w:r w:rsidR="009C3B3F">
        <w:t>-</w:t>
      </w:r>
      <w:r w:rsidRPr="00874EA3">
        <w:t xml:space="preserve"> en streaming</w:t>
      </w:r>
      <w:r w:rsidR="009C3B3F">
        <w:t>-dataverwerkingsmethoden</w:t>
      </w:r>
      <w:r w:rsidRPr="00874EA3">
        <w:t xml:space="preserve"> en</w:t>
      </w:r>
      <w:r w:rsidR="00C91ED3">
        <w:t xml:space="preserve"> hebben we</w:t>
      </w:r>
      <w:r w:rsidRPr="00874EA3">
        <w:t xml:space="preserve"> de verschillende types databases (relationele, niet-relationele en </w:t>
      </w:r>
      <w:proofErr w:type="spellStart"/>
      <w:r w:rsidRPr="00874EA3">
        <w:t>key-value</w:t>
      </w:r>
      <w:proofErr w:type="spellEnd"/>
      <w:r w:rsidRPr="00874EA3">
        <w:t>)</w:t>
      </w:r>
      <w:r w:rsidR="00C91ED3">
        <w:t xml:space="preserve"> besproken</w:t>
      </w:r>
      <w:r>
        <w:t>.</w:t>
      </w:r>
    </w:p>
    <w:p w14:paraId="3AD39562" w14:textId="77777777" w:rsidR="00030986" w:rsidRDefault="00030986" w:rsidP="00C1727E">
      <w:pPr>
        <w:pStyle w:val="Kop2"/>
        <w:spacing w:before="120"/>
      </w:pPr>
      <w:bookmarkStart w:id="14" w:name="_Toc185768063"/>
      <w:r>
        <w:lastRenderedPageBreak/>
        <w:t>Conclusie</w:t>
      </w:r>
      <w:bookmarkEnd w:id="14"/>
    </w:p>
    <w:p w14:paraId="04782870" w14:textId="60B5D5AF" w:rsidR="00C25A83" w:rsidRDefault="00C25A83" w:rsidP="00874EA3">
      <w:pPr>
        <w:spacing w:after="120" w:line="276" w:lineRule="auto"/>
        <w:jc w:val="left"/>
      </w:pPr>
      <w:r w:rsidRPr="00D6026B">
        <w:t xml:space="preserve">Door deze verschillende soorten databronnen en opslagmethoden te begrijpen, </w:t>
      </w:r>
      <w:r>
        <w:t>kreeg</w:t>
      </w:r>
      <w:r w:rsidRPr="00D6026B">
        <w:t xml:space="preserve"> </w:t>
      </w:r>
      <w:r>
        <w:t>ik</w:t>
      </w:r>
      <w:r w:rsidRPr="00D6026B">
        <w:t xml:space="preserve"> een beter inzicht in hoe data </w:t>
      </w:r>
      <w:r>
        <w:t>verzameld</w:t>
      </w:r>
      <w:r w:rsidRPr="00D6026B">
        <w:t xml:space="preserve">, </w:t>
      </w:r>
      <w:r>
        <w:t>opgeslagen</w:t>
      </w:r>
      <w:r w:rsidRPr="00D6026B">
        <w:t xml:space="preserve"> en </w:t>
      </w:r>
      <w:r>
        <w:t>geanalyseerd kan worden</w:t>
      </w:r>
      <w:r w:rsidRPr="00D6026B">
        <w:t xml:space="preserve"> voor</w:t>
      </w:r>
      <w:r>
        <w:t xml:space="preserve"> het nemen van</w:t>
      </w:r>
      <w:r w:rsidRPr="00D6026B">
        <w:t xml:space="preserve"> effectieve besluitvorming en </w:t>
      </w:r>
      <w:r>
        <w:t xml:space="preserve">het verkrijgen van interessante </w:t>
      </w:r>
      <w:r w:rsidRPr="00D6026B">
        <w:t>inzichten.</w:t>
      </w:r>
      <w:r>
        <w:t xml:space="preserve"> Deze lesinhoud is erg handig bij het kiezen van een geschikte database voor een bepaald project als toekomstige </w:t>
      </w:r>
      <w:proofErr w:type="spellStart"/>
      <w:r>
        <w:t>software-ontwikkelaar</w:t>
      </w:r>
      <w:proofErr w:type="spellEnd"/>
      <w:r>
        <w:t>.</w:t>
      </w:r>
      <w:r>
        <w:br w:type="page"/>
      </w:r>
    </w:p>
    <w:p w14:paraId="0B217DB4" w14:textId="664E51BE" w:rsidR="00F01B90" w:rsidRPr="00382B59" w:rsidRDefault="00F01B90" w:rsidP="00F01B90">
      <w:pPr>
        <w:pStyle w:val="Kop1"/>
        <w:rPr>
          <w:b/>
          <w:bCs w:val="0"/>
          <w:szCs w:val="36"/>
        </w:rPr>
      </w:pPr>
      <w:bookmarkStart w:id="15" w:name="_Toc185768064"/>
      <w:r w:rsidRPr="00382B59">
        <w:rPr>
          <w:b/>
          <w:bCs w:val="0"/>
          <w:szCs w:val="36"/>
        </w:rPr>
        <w:lastRenderedPageBreak/>
        <w:t xml:space="preserve">Labo </w:t>
      </w:r>
      <w:r w:rsidR="005E14C8" w:rsidRPr="00382B59">
        <w:rPr>
          <w:b/>
          <w:bCs w:val="0"/>
          <w:szCs w:val="36"/>
        </w:rPr>
        <w:t>4</w:t>
      </w:r>
      <w:r w:rsidRPr="00382B59">
        <w:rPr>
          <w:b/>
          <w:bCs w:val="0"/>
          <w:szCs w:val="36"/>
        </w:rPr>
        <w:t xml:space="preserve"> – Data</w:t>
      </w:r>
      <w:r w:rsidR="004D5242" w:rsidRPr="00382B59">
        <w:rPr>
          <w:b/>
          <w:bCs w:val="0"/>
          <w:szCs w:val="36"/>
        </w:rPr>
        <w:t xml:space="preserve"> Management</w:t>
      </w:r>
      <w:bookmarkEnd w:id="15"/>
    </w:p>
    <w:p w14:paraId="116148FB" w14:textId="0C562CFA" w:rsidR="00D55B8E" w:rsidRPr="003A643B" w:rsidRDefault="00D55B8E" w:rsidP="00601F76">
      <w:pPr>
        <w:pStyle w:val="Kop2"/>
        <w:spacing w:before="120"/>
        <w:rPr>
          <w:lang w:val="nl-NL"/>
        </w:rPr>
      </w:pPr>
      <w:bookmarkStart w:id="16" w:name="_Toc185768065"/>
      <w:r>
        <w:rPr>
          <w:lang w:val="nl-NL"/>
        </w:rPr>
        <w:t>Inzichten en verbanden</w:t>
      </w:r>
      <w:r>
        <w:rPr>
          <w:lang w:val="nl-NL"/>
        </w:rPr>
        <w:t xml:space="preserve"> (deel 1)</w:t>
      </w:r>
      <w:bookmarkEnd w:id="16"/>
    </w:p>
    <w:p w14:paraId="4864CD7C" w14:textId="16D69852" w:rsidR="005B32A4" w:rsidRDefault="00231561" w:rsidP="00427472">
      <w:pPr>
        <w:spacing w:after="120" w:line="276" w:lineRule="auto"/>
        <w:jc w:val="left"/>
      </w:pPr>
      <w:r>
        <w:t>Tijdens de theorieles en de labo’s van afgelopen weken zijn we bezig geweest met data management en data</w:t>
      </w:r>
      <w:r w:rsidR="00D55B8E">
        <w:t xml:space="preserve"> </w:t>
      </w:r>
      <w:proofErr w:type="spellStart"/>
      <w:r>
        <w:t>lineage</w:t>
      </w:r>
      <w:proofErr w:type="spellEnd"/>
      <w:r>
        <w:t xml:space="preserve">. Data management gaat over het behandelen, filteren en transformeren van data, zodat de datakwaliteit en privacy geoptimaliseerd kunnen worden. Data </w:t>
      </w:r>
      <w:proofErr w:type="spellStart"/>
      <w:r>
        <w:t>lineage</w:t>
      </w:r>
      <w:proofErr w:type="spellEnd"/>
      <w:r>
        <w:t xml:space="preserve"> gaat daarentegen over het traceren van elke stap in de transformatie van gegevens, waardoor de transparantie, controleerbaarheid en kwaliteit van de data verzekerd kan worden.</w:t>
      </w:r>
    </w:p>
    <w:p w14:paraId="1D44D44D" w14:textId="77777777" w:rsidR="00D55B8E" w:rsidRPr="00D55B8E" w:rsidRDefault="00D55B8E" w:rsidP="00601F76">
      <w:pPr>
        <w:pStyle w:val="Kop2"/>
        <w:spacing w:before="120"/>
        <w:rPr>
          <w:lang w:val="nl-NL"/>
        </w:rPr>
      </w:pPr>
      <w:bookmarkStart w:id="17" w:name="_Toc185768066"/>
      <w:r w:rsidRPr="00D55B8E">
        <w:rPr>
          <w:lang w:val="nl-NL"/>
        </w:rPr>
        <w:t>Werkproces</w:t>
      </w:r>
      <w:bookmarkEnd w:id="17"/>
    </w:p>
    <w:p w14:paraId="5911DB24" w14:textId="753C4E2F" w:rsidR="002F623D" w:rsidRDefault="002F623D" w:rsidP="00427472">
      <w:pPr>
        <w:spacing w:after="120" w:line="276" w:lineRule="auto"/>
        <w:jc w:val="left"/>
      </w:pPr>
      <w:r>
        <w:t xml:space="preserve">In het eerste deel van het labo ben ik aan de slag gegaan met </w:t>
      </w:r>
      <w:proofErr w:type="spellStart"/>
      <w:r>
        <w:t>Looker</w:t>
      </w:r>
      <w:proofErr w:type="spellEnd"/>
      <w:r>
        <w:t xml:space="preserve"> Studio. </w:t>
      </w:r>
      <w:proofErr w:type="spellStart"/>
      <w:r w:rsidR="00AD7210">
        <w:t>Looker</w:t>
      </w:r>
      <w:proofErr w:type="spellEnd"/>
      <w:r w:rsidR="00AD7210">
        <w:t xml:space="preserve"> Studio is een tool van Google waarmee we </w:t>
      </w:r>
      <w:r w:rsidR="00AD7210" w:rsidRPr="00AD7210">
        <w:t xml:space="preserve">datavisualisaties en interactieve dashboards </w:t>
      </w:r>
      <w:r w:rsidR="00AD7210">
        <w:t>kunnen creëren</w:t>
      </w:r>
      <w:r w:rsidR="00AD7210" w:rsidRPr="00AD7210">
        <w:t xml:space="preserve"> vanuit verschillende databronnen.</w:t>
      </w:r>
      <w:r w:rsidR="00523E07">
        <w:t xml:space="preserve"> </w:t>
      </w:r>
      <w:r w:rsidR="003B0B74">
        <w:t xml:space="preserve">Ik </w:t>
      </w:r>
      <w:r w:rsidR="00E15B62">
        <w:t xml:space="preserve">maakte op Google </w:t>
      </w:r>
      <w:proofErr w:type="spellStart"/>
      <w:r w:rsidR="00E15B62">
        <w:t>Cloud</w:t>
      </w:r>
      <w:r w:rsidR="001D31B6">
        <w:t>Skills</w:t>
      </w:r>
      <w:proofErr w:type="spellEnd"/>
      <w:r w:rsidR="00E15B62">
        <w:t xml:space="preserve"> </w:t>
      </w:r>
      <w:r w:rsidR="001D31B6">
        <w:t>het</w:t>
      </w:r>
      <w:r w:rsidR="00E15B62">
        <w:t xml:space="preserve"> online </w:t>
      </w:r>
      <w:r w:rsidR="001D31B6">
        <w:t>labo</w:t>
      </w:r>
      <w:r w:rsidR="00E15B62">
        <w:t xml:space="preserve"> over </w:t>
      </w:r>
      <w:r w:rsidR="00A345F8">
        <w:t>“</w:t>
      </w:r>
      <w:proofErr w:type="spellStart"/>
      <w:r w:rsidR="00F56CD9" w:rsidRPr="00157308">
        <w:t>Visualizing</w:t>
      </w:r>
      <w:proofErr w:type="spellEnd"/>
      <w:r w:rsidR="00F56CD9" w:rsidRPr="00157308">
        <w:t xml:space="preserve"> </w:t>
      </w:r>
      <w:proofErr w:type="spellStart"/>
      <w:r w:rsidR="00F56CD9" w:rsidRPr="00157308">
        <w:t>Billing</w:t>
      </w:r>
      <w:proofErr w:type="spellEnd"/>
      <w:r w:rsidR="00F56CD9" w:rsidRPr="00157308">
        <w:t xml:space="preserve"> Data </w:t>
      </w:r>
      <w:proofErr w:type="spellStart"/>
      <w:r w:rsidR="00F56CD9" w:rsidRPr="00157308">
        <w:t>with</w:t>
      </w:r>
      <w:proofErr w:type="spellEnd"/>
      <w:r w:rsidR="00F56CD9" w:rsidRPr="00157308">
        <w:t xml:space="preserve"> </w:t>
      </w:r>
      <w:proofErr w:type="spellStart"/>
      <w:r w:rsidR="00F56CD9" w:rsidRPr="00157308">
        <w:t>Looker</w:t>
      </w:r>
      <w:proofErr w:type="spellEnd"/>
      <w:r w:rsidR="00F56CD9" w:rsidRPr="00157308">
        <w:t xml:space="preserve"> Studio</w:t>
      </w:r>
      <w:r w:rsidR="00A345F8">
        <w:t>”</w:t>
      </w:r>
      <w:r w:rsidR="001F2D56">
        <w:t>.</w:t>
      </w:r>
      <w:r w:rsidR="007303F1">
        <w:t xml:space="preserve"> Aangezien in de vorige labo’s </w:t>
      </w:r>
      <w:proofErr w:type="spellStart"/>
      <w:r w:rsidR="007303F1">
        <w:t>Looker</w:t>
      </w:r>
      <w:proofErr w:type="spellEnd"/>
      <w:r w:rsidR="007303F1">
        <w:t xml:space="preserve"> Studio ook al even aangehaald werd, maar omdat we hier nog niet mee gewerkt hadden, vond ik het dus erg interessant om hiermee aan de slag te kunnen gaan.</w:t>
      </w:r>
    </w:p>
    <w:p w14:paraId="09BBC275" w14:textId="765351B4" w:rsidR="00930119" w:rsidRDefault="00390B28" w:rsidP="00427472">
      <w:pPr>
        <w:spacing w:after="120" w:line="276" w:lineRule="auto"/>
        <w:jc w:val="left"/>
      </w:pPr>
      <w:r>
        <w:t xml:space="preserve">Het tweede deel van het labo ging vooral over data </w:t>
      </w:r>
      <w:proofErr w:type="spellStart"/>
      <w:r>
        <w:t>lineage</w:t>
      </w:r>
      <w:proofErr w:type="spellEnd"/>
      <w:r>
        <w:t xml:space="preserve"> en deze visualiseren</w:t>
      </w:r>
      <w:r w:rsidR="00246BEE">
        <w:t xml:space="preserve"> door middel van de “</w:t>
      </w:r>
      <w:proofErr w:type="spellStart"/>
      <w:r w:rsidR="00D55B8E">
        <w:t>p</w:t>
      </w:r>
      <w:r w:rsidR="00246BEE">
        <w:t>andas</w:t>
      </w:r>
      <w:proofErr w:type="spellEnd"/>
      <w:r w:rsidR="00246BEE">
        <w:t>”-</w:t>
      </w:r>
      <w:proofErr w:type="spellStart"/>
      <w:r w:rsidR="00246BEE">
        <w:t>library</w:t>
      </w:r>
      <w:proofErr w:type="spellEnd"/>
      <w:r w:rsidR="00246BEE">
        <w:t xml:space="preserve"> van Python</w:t>
      </w:r>
      <w:r>
        <w:t xml:space="preserve">. </w:t>
      </w:r>
      <w:r w:rsidR="00543B72">
        <w:t>Ook maakte ik een data catalogus en maakte ik metadata aan.</w:t>
      </w:r>
    </w:p>
    <w:p w14:paraId="2AA12C0F" w14:textId="09D18BAC" w:rsidR="002F623D" w:rsidRDefault="001F1311" w:rsidP="00427472">
      <w:pPr>
        <w:spacing w:after="120" w:line="276" w:lineRule="auto"/>
        <w:jc w:val="left"/>
      </w:pPr>
      <w:r>
        <w:rPr>
          <w:noProof/>
        </w:rPr>
        <w:drawing>
          <wp:inline distT="0" distB="0" distL="0" distR="0" wp14:anchorId="01EC9407" wp14:editId="4A8EDA0E">
            <wp:extent cx="5805135" cy="3070860"/>
            <wp:effectExtent l="0" t="0" r="5715" b="0"/>
            <wp:docPr id="1149332793" name="Afbeelding 5" descr="Afbeelding met schermopname, lijn, teks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32793" name="Afbeelding 5" descr="Afbeelding met schermopname, lijn, tekst, diagram&#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7262" cy="3071985"/>
                    </a:xfrm>
                    <a:prstGeom prst="rect">
                      <a:avLst/>
                    </a:prstGeom>
                    <a:noFill/>
                    <a:ln>
                      <a:noFill/>
                    </a:ln>
                  </pic:spPr>
                </pic:pic>
              </a:graphicData>
            </a:graphic>
          </wp:inline>
        </w:drawing>
      </w:r>
    </w:p>
    <w:p w14:paraId="32BD6726" w14:textId="585CBBBB" w:rsidR="003653F0" w:rsidRPr="00CB18BD" w:rsidRDefault="003653F0" w:rsidP="00C52F58">
      <w:pPr>
        <w:spacing w:after="120" w:line="276" w:lineRule="auto"/>
        <w:ind w:left="708"/>
        <w:jc w:val="left"/>
        <w:rPr>
          <w:b/>
          <w:bCs/>
          <w:i/>
          <w:iCs/>
        </w:rPr>
      </w:pPr>
      <w:r w:rsidRPr="00CB18BD">
        <w:rPr>
          <w:b/>
          <w:bCs/>
          <w:i/>
          <w:iCs/>
        </w:rPr>
        <w:t>Samenvatting van de metadata en data catalogus</w:t>
      </w:r>
      <w:r w:rsidR="00AA603A">
        <w:rPr>
          <w:b/>
          <w:bCs/>
          <w:i/>
          <w:iCs/>
        </w:rPr>
        <w:t xml:space="preserve"> (labo</w:t>
      </w:r>
      <w:r w:rsidR="00141FCE">
        <w:rPr>
          <w:b/>
          <w:bCs/>
          <w:i/>
          <w:iCs/>
        </w:rPr>
        <w:t xml:space="preserve"> </w:t>
      </w:r>
      <w:r w:rsidR="00AA603A">
        <w:rPr>
          <w:b/>
          <w:bCs/>
          <w:i/>
          <w:iCs/>
        </w:rPr>
        <w:t>4.2)</w:t>
      </w:r>
      <w:r w:rsidRPr="00CB18BD">
        <w:rPr>
          <w:b/>
          <w:bCs/>
          <w:i/>
          <w:iCs/>
        </w:rPr>
        <w:t>:</w:t>
      </w:r>
    </w:p>
    <w:p w14:paraId="21196788" w14:textId="35401E63" w:rsidR="00DC4C64" w:rsidRPr="00C52F58" w:rsidRDefault="00DC4C64" w:rsidP="00C52F58">
      <w:pPr>
        <w:spacing w:after="120" w:line="276" w:lineRule="auto"/>
        <w:ind w:left="708"/>
        <w:jc w:val="left"/>
        <w:rPr>
          <w:i/>
          <w:iCs/>
        </w:rPr>
      </w:pPr>
      <w:r w:rsidRPr="00C52F58">
        <w:rPr>
          <w:i/>
          <w:iCs/>
        </w:rPr>
        <w:t>Op onderst</w:t>
      </w:r>
      <w:r w:rsidR="00262169" w:rsidRPr="00C52F58">
        <w:rPr>
          <w:i/>
          <w:iCs/>
        </w:rPr>
        <w:t>aande afbeeldingen zien we de gegenereerde data catalogus</w:t>
      </w:r>
      <w:r w:rsidR="0097254F">
        <w:rPr>
          <w:i/>
          <w:iCs/>
        </w:rPr>
        <w:t>,</w:t>
      </w:r>
      <w:r w:rsidR="00262169" w:rsidRPr="00C52F58">
        <w:rPr>
          <w:i/>
          <w:iCs/>
        </w:rPr>
        <w:t xml:space="preserve"> het overzicht van de metadata</w:t>
      </w:r>
      <w:r w:rsidR="00B84956" w:rsidRPr="00C52F58">
        <w:rPr>
          <w:i/>
          <w:iCs/>
        </w:rPr>
        <w:t xml:space="preserve"> die bij elke kolom hoort</w:t>
      </w:r>
      <w:r w:rsidR="0097254F">
        <w:rPr>
          <w:i/>
          <w:iCs/>
        </w:rPr>
        <w:t xml:space="preserve"> en de data </w:t>
      </w:r>
      <w:proofErr w:type="spellStart"/>
      <w:r w:rsidR="0097254F">
        <w:rPr>
          <w:i/>
          <w:iCs/>
        </w:rPr>
        <w:t>lineage</w:t>
      </w:r>
      <w:proofErr w:type="spellEnd"/>
      <w:r w:rsidR="00515C98">
        <w:rPr>
          <w:i/>
          <w:iCs/>
        </w:rPr>
        <w:t>.</w:t>
      </w:r>
    </w:p>
    <w:p w14:paraId="4869D191" w14:textId="0F112DDE" w:rsidR="001D4912" w:rsidRDefault="001D4912" w:rsidP="00427472">
      <w:pPr>
        <w:spacing w:after="120" w:line="276" w:lineRule="auto"/>
        <w:jc w:val="left"/>
      </w:pPr>
      <w:r w:rsidRPr="004802A6">
        <w:rPr>
          <w:rFonts w:ascii="Arial" w:hAnsi="Arial" w:cs="Arial"/>
          <w:noProof/>
          <w:sz w:val="24"/>
        </w:rPr>
        <w:drawing>
          <wp:inline distT="0" distB="0" distL="0" distR="0" wp14:anchorId="00E263F3" wp14:editId="4B018F53">
            <wp:extent cx="5836920" cy="1014641"/>
            <wp:effectExtent l="0" t="0" r="0" b="0"/>
            <wp:docPr id="679725749" name="Afbeelding 1" descr="Afbeelding met tekst, schermopname, Lettertype,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5749" name="Afbeelding 1" descr="Afbeelding met tekst, schermopname, Lettertype, zwart-wi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854895" cy="1017766"/>
                    </a:xfrm>
                    <a:prstGeom prst="rect">
                      <a:avLst/>
                    </a:prstGeom>
                  </pic:spPr>
                </pic:pic>
              </a:graphicData>
            </a:graphic>
          </wp:inline>
        </w:drawing>
      </w:r>
    </w:p>
    <w:p w14:paraId="724953D2" w14:textId="47EDEA09" w:rsidR="002721B7" w:rsidRDefault="00DC4C64" w:rsidP="00427472">
      <w:pPr>
        <w:spacing w:after="120" w:line="276" w:lineRule="auto"/>
        <w:jc w:val="left"/>
      </w:pPr>
      <w:r w:rsidRPr="00DC4C64">
        <w:lastRenderedPageBreak/>
        <w:drawing>
          <wp:inline distT="0" distB="0" distL="0" distR="0" wp14:anchorId="0D382D9F" wp14:editId="4429DADC">
            <wp:extent cx="4777740" cy="1550975"/>
            <wp:effectExtent l="0" t="0" r="3810" b="0"/>
            <wp:docPr id="59808310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101" name="Afbeelding 1" descr="Afbeelding met tekst, schermopname, Lettertype&#10;&#10;Automatisch gegenereerde beschrijving"/>
                    <pic:cNvPicPr/>
                  </pic:nvPicPr>
                  <pic:blipFill>
                    <a:blip r:embed="rId20"/>
                    <a:stretch>
                      <a:fillRect/>
                    </a:stretch>
                  </pic:blipFill>
                  <pic:spPr>
                    <a:xfrm>
                      <a:off x="0" y="0"/>
                      <a:ext cx="4787778" cy="1554234"/>
                    </a:xfrm>
                    <a:prstGeom prst="rect">
                      <a:avLst/>
                    </a:prstGeom>
                  </pic:spPr>
                </pic:pic>
              </a:graphicData>
            </a:graphic>
          </wp:inline>
        </w:drawing>
      </w:r>
    </w:p>
    <w:p w14:paraId="7DB22314" w14:textId="08ECFF36" w:rsidR="001751CD" w:rsidRPr="001751CD" w:rsidRDefault="00157D88" w:rsidP="001751CD">
      <w:pPr>
        <w:spacing w:after="120" w:line="276" w:lineRule="auto"/>
        <w:jc w:val="left"/>
        <w:rPr>
          <w:lang w:val="nl-NL"/>
        </w:rPr>
      </w:pPr>
      <w:r>
        <w:t xml:space="preserve">Hieronder vind je mijn eindrapportage en reflectie op de data </w:t>
      </w:r>
      <w:proofErr w:type="spellStart"/>
      <w:r>
        <w:t>lineage</w:t>
      </w:r>
      <w:proofErr w:type="spellEnd"/>
      <w:r>
        <w:t xml:space="preserve"> grafiek van labo 4.2</w:t>
      </w:r>
      <w:r w:rsidR="001751CD" w:rsidRPr="001751CD">
        <w:rPr>
          <w:lang w:val="nl-NL"/>
        </w:rPr>
        <w:t>:</w:t>
      </w:r>
    </w:p>
    <w:p w14:paraId="6FBA8C5E" w14:textId="77777777" w:rsidR="000A4000" w:rsidRDefault="001751CD" w:rsidP="000A4000">
      <w:pPr>
        <w:spacing w:after="120" w:line="276" w:lineRule="auto"/>
        <w:ind w:left="708"/>
        <w:jc w:val="left"/>
        <w:rPr>
          <w:b/>
          <w:bCs/>
          <w:i/>
          <w:iCs/>
        </w:rPr>
      </w:pPr>
      <w:r w:rsidRPr="001751CD">
        <w:rPr>
          <w:b/>
          <w:bCs/>
          <w:i/>
          <w:iCs/>
        </w:rPr>
        <w:t xml:space="preserve">Reflectie labo </w:t>
      </w:r>
      <w:r w:rsidR="0098506A">
        <w:rPr>
          <w:b/>
          <w:bCs/>
          <w:i/>
          <w:iCs/>
        </w:rPr>
        <w:t>4</w:t>
      </w:r>
      <w:r w:rsidRPr="001751CD">
        <w:rPr>
          <w:b/>
          <w:bCs/>
          <w:i/>
          <w:iCs/>
        </w:rPr>
        <w:t>.2:</w:t>
      </w:r>
    </w:p>
    <w:p w14:paraId="556C02AF" w14:textId="77777777" w:rsidR="0045169A" w:rsidRDefault="003C5D07" w:rsidP="0045169A">
      <w:pPr>
        <w:spacing w:after="120" w:line="276" w:lineRule="auto"/>
        <w:ind w:left="708"/>
        <w:jc w:val="left"/>
        <w:rPr>
          <w:i/>
          <w:iCs/>
        </w:rPr>
      </w:pPr>
      <w:r w:rsidRPr="000E4504">
        <w:rPr>
          <w:i/>
          <w:iCs/>
        </w:rPr>
        <w:t xml:space="preserve">De transformaties die de data heeft ondergaan, worden weergegeven in de data </w:t>
      </w:r>
      <w:proofErr w:type="spellStart"/>
      <w:r w:rsidRPr="000E4504">
        <w:rPr>
          <w:i/>
          <w:iCs/>
        </w:rPr>
        <w:t>lineage</w:t>
      </w:r>
      <w:proofErr w:type="spellEnd"/>
      <w:r w:rsidRPr="000E4504">
        <w:rPr>
          <w:i/>
          <w:iCs/>
        </w:rPr>
        <w:t xml:space="preserve"> grafiek. Zoals we kunnen zien op de grafiek werden volgende transformaties uitgevoerd op de data:</w:t>
      </w:r>
    </w:p>
    <w:p w14:paraId="49FFBE44" w14:textId="77777777" w:rsidR="0045169A" w:rsidRDefault="003C5D07" w:rsidP="0045169A">
      <w:pPr>
        <w:pStyle w:val="Lijstalinea"/>
        <w:numPr>
          <w:ilvl w:val="0"/>
          <w:numId w:val="9"/>
        </w:numPr>
        <w:spacing w:after="120" w:line="276" w:lineRule="auto"/>
        <w:jc w:val="left"/>
        <w:rPr>
          <w:i/>
          <w:iCs/>
        </w:rPr>
      </w:pPr>
      <w:r w:rsidRPr="002F1A95">
        <w:rPr>
          <w:b/>
          <w:bCs/>
          <w:i/>
          <w:iCs/>
        </w:rPr>
        <w:t>Verwijder duplicaten:</w:t>
      </w:r>
      <w:r w:rsidRPr="0045169A">
        <w:rPr>
          <w:i/>
          <w:iCs/>
        </w:rPr>
        <w:t xml:space="preserve"> Deze transformatie verwijderde rijen die identieke waarden bevatten voor alle kolommen. Het doel was om de dataset schoon te maken en de overbodige records eruit te halen.</w:t>
      </w:r>
    </w:p>
    <w:p w14:paraId="5D03E788" w14:textId="77777777" w:rsidR="0082746F" w:rsidRPr="0082746F" w:rsidRDefault="003C5D07" w:rsidP="0082746F">
      <w:pPr>
        <w:pStyle w:val="Lijstalinea"/>
        <w:numPr>
          <w:ilvl w:val="0"/>
          <w:numId w:val="9"/>
        </w:numPr>
        <w:spacing w:after="120" w:line="276" w:lineRule="auto"/>
        <w:jc w:val="left"/>
        <w:rPr>
          <w:i/>
          <w:iCs/>
        </w:rPr>
      </w:pPr>
      <w:r w:rsidRPr="002F1A95">
        <w:rPr>
          <w:b/>
          <w:bCs/>
          <w:i/>
          <w:iCs/>
        </w:rPr>
        <w:t>Toevoegen van de “</w:t>
      </w:r>
      <w:proofErr w:type="spellStart"/>
      <w:r w:rsidRPr="002F1A95">
        <w:rPr>
          <w:b/>
          <w:bCs/>
          <w:i/>
          <w:iCs/>
        </w:rPr>
        <w:t>total_sales</w:t>
      </w:r>
      <w:proofErr w:type="spellEnd"/>
      <w:r w:rsidRPr="002F1A95">
        <w:rPr>
          <w:b/>
          <w:bCs/>
          <w:i/>
          <w:iCs/>
        </w:rPr>
        <w:t>” kolom:</w:t>
      </w:r>
      <w:r w:rsidRPr="0082746F">
        <w:rPr>
          <w:i/>
          <w:iCs/>
        </w:rPr>
        <w:t xml:space="preserve"> Deze kolom werd toegevoegd door de prijs per eenheid (</w:t>
      </w:r>
      <w:proofErr w:type="spellStart"/>
      <w:r w:rsidRPr="0082746F">
        <w:rPr>
          <w:i/>
          <w:iCs/>
        </w:rPr>
        <w:t>UnitPrice</w:t>
      </w:r>
      <w:proofErr w:type="spellEnd"/>
      <w:r w:rsidRPr="0082746F">
        <w:rPr>
          <w:i/>
          <w:iCs/>
        </w:rPr>
        <w:t>) te vermenigvuldigen met het aantal verkochte eenheden (</w:t>
      </w:r>
      <w:proofErr w:type="spellStart"/>
      <w:r w:rsidRPr="0082746F">
        <w:rPr>
          <w:i/>
          <w:iCs/>
        </w:rPr>
        <w:t>Quantity</w:t>
      </w:r>
      <w:proofErr w:type="spellEnd"/>
      <w:r w:rsidRPr="0082746F">
        <w:rPr>
          <w:i/>
          <w:iCs/>
        </w:rPr>
        <w:t>). Dit helpt bij het berekenen van de totale verkoopwaarde voor elke transactie.</w:t>
      </w:r>
    </w:p>
    <w:p w14:paraId="387F9322" w14:textId="73A35BC1" w:rsidR="003C5D07" w:rsidRPr="0082746F" w:rsidRDefault="003C5D07" w:rsidP="0082746F">
      <w:pPr>
        <w:pStyle w:val="Lijstalinea"/>
        <w:numPr>
          <w:ilvl w:val="0"/>
          <w:numId w:val="9"/>
        </w:numPr>
        <w:spacing w:after="120" w:line="276" w:lineRule="auto"/>
        <w:jc w:val="left"/>
        <w:rPr>
          <w:i/>
          <w:iCs/>
        </w:rPr>
      </w:pPr>
      <w:r w:rsidRPr="002F1A95">
        <w:rPr>
          <w:b/>
          <w:bCs/>
          <w:i/>
          <w:iCs/>
        </w:rPr>
        <w:t xml:space="preserve">Filteren op </w:t>
      </w:r>
      <w:proofErr w:type="spellStart"/>
      <w:r w:rsidRPr="002F1A95">
        <w:rPr>
          <w:b/>
          <w:bCs/>
          <w:i/>
          <w:iCs/>
        </w:rPr>
        <w:t>Quantity</w:t>
      </w:r>
      <w:proofErr w:type="spellEnd"/>
      <w:r w:rsidRPr="002F1A95">
        <w:rPr>
          <w:b/>
          <w:bCs/>
          <w:i/>
          <w:iCs/>
        </w:rPr>
        <w:t xml:space="preserve"> &gt; 10:</w:t>
      </w:r>
      <w:r w:rsidRPr="0082746F">
        <w:rPr>
          <w:i/>
          <w:iCs/>
        </w:rPr>
        <w:t xml:space="preserve"> Deze transformatie filterde alle records uit waarin de hoeveelheid (</w:t>
      </w:r>
      <w:proofErr w:type="spellStart"/>
      <w:r w:rsidRPr="0082746F">
        <w:rPr>
          <w:i/>
          <w:iCs/>
        </w:rPr>
        <w:t>Quantity</w:t>
      </w:r>
      <w:proofErr w:type="spellEnd"/>
      <w:r w:rsidRPr="0082746F">
        <w:rPr>
          <w:i/>
          <w:iCs/>
        </w:rPr>
        <w:t>) kleiner was dan 10. Dit werd gedaan om te focussen op de grotere sales, die relevanter zijn voor sales analyses.</w:t>
      </w:r>
    </w:p>
    <w:p w14:paraId="113C3F7E" w14:textId="77777777" w:rsidR="003C5D07" w:rsidRPr="00ED3883" w:rsidRDefault="003C5D07" w:rsidP="003C5D07">
      <w:pPr>
        <w:spacing w:after="120" w:line="276" w:lineRule="auto"/>
        <w:ind w:left="708"/>
        <w:jc w:val="left"/>
        <w:rPr>
          <w:i/>
          <w:iCs/>
        </w:rPr>
      </w:pPr>
      <w:r w:rsidRPr="00ED3883">
        <w:rPr>
          <w:i/>
          <w:iCs/>
        </w:rPr>
        <w:t>Deze transformaties hadden telkens een andere impact op de dataset. Door duplicaten te verwijderen werd de dataset schoner, wat de betrouwbaarheid verhoogde. De toevoeging van de “</w:t>
      </w:r>
      <w:proofErr w:type="spellStart"/>
      <w:r w:rsidRPr="00ED3883">
        <w:rPr>
          <w:i/>
          <w:iCs/>
        </w:rPr>
        <w:t>total_sales</w:t>
      </w:r>
      <w:proofErr w:type="spellEnd"/>
      <w:r w:rsidRPr="00ED3883">
        <w:rPr>
          <w:i/>
          <w:iCs/>
        </w:rPr>
        <w:t>” kolom maakte het mogelijk om de omzet per transactie te berekenen. Het filteren van de dataset op grotere hoeveelheden zorgt voor een beter overzicht van de belangrijkste sales.</w:t>
      </w:r>
    </w:p>
    <w:p w14:paraId="3F38FF1A" w14:textId="4F5C8AD5" w:rsidR="003C5D07" w:rsidRPr="00ED3883" w:rsidRDefault="003C5D07" w:rsidP="003C5D07">
      <w:pPr>
        <w:spacing w:after="120" w:line="276" w:lineRule="auto"/>
        <w:ind w:left="708"/>
        <w:jc w:val="left"/>
        <w:rPr>
          <w:i/>
          <w:iCs/>
        </w:rPr>
      </w:pPr>
      <w:r w:rsidRPr="00ED3883">
        <w:rPr>
          <w:i/>
          <w:iCs/>
        </w:rPr>
        <w:t xml:space="preserve">Data </w:t>
      </w:r>
      <w:proofErr w:type="spellStart"/>
      <w:r w:rsidRPr="00ED3883">
        <w:rPr>
          <w:i/>
          <w:iCs/>
        </w:rPr>
        <w:t>lineage</w:t>
      </w:r>
      <w:proofErr w:type="spellEnd"/>
      <w:r w:rsidRPr="00ED3883">
        <w:rPr>
          <w:i/>
          <w:iCs/>
        </w:rPr>
        <w:t xml:space="preserve"> is belangrijk, aangezien het helpt bij het traceren van elke stap in de transformatie van gegevens, waardoor de transparantie, controleerbaarheid en kwaliteit van de data verzekerd kan worden. Dit is cruciaal voor het maken van betrouwbare analyses en handig bij het trekken van conclusies (uit de data) en het maken van besluiten.</w:t>
      </w:r>
    </w:p>
    <w:p w14:paraId="3E89618D" w14:textId="1D7B014E" w:rsidR="00D55B8E" w:rsidRPr="00D55B8E" w:rsidRDefault="00D55B8E" w:rsidP="00601F76">
      <w:pPr>
        <w:pStyle w:val="Kop2"/>
        <w:spacing w:before="120"/>
        <w:rPr>
          <w:lang w:val="nl-NL"/>
        </w:rPr>
      </w:pPr>
      <w:bookmarkStart w:id="18" w:name="_Toc185768067"/>
      <w:r w:rsidRPr="00D55B8E">
        <w:rPr>
          <w:lang w:val="nl-NL"/>
        </w:rPr>
        <w:t>Inzichten en verbanden</w:t>
      </w:r>
      <w:r>
        <w:rPr>
          <w:lang w:val="nl-NL"/>
        </w:rPr>
        <w:t xml:space="preserve"> (deel 2)</w:t>
      </w:r>
      <w:bookmarkEnd w:id="18"/>
    </w:p>
    <w:p w14:paraId="48937958" w14:textId="47C37A17" w:rsidR="00F41E47" w:rsidRDefault="000F2ED1" w:rsidP="00427472">
      <w:pPr>
        <w:spacing w:after="120" w:line="276" w:lineRule="auto"/>
        <w:jc w:val="left"/>
      </w:pPr>
      <w:r w:rsidRPr="000F2ED1">
        <w:t xml:space="preserve">In de </w:t>
      </w:r>
      <w:r w:rsidR="00623404">
        <w:t>theorie</w:t>
      </w:r>
      <w:r w:rsidRPr="000F2ED1">
        <w:t xml:space="preserve">les </w:t>
      </w:r>
      <w:r w:rsidR="00250F93">
        <w:t xml:space="preserve">leerde ik </w:t>
      </w:r>
      <w:r w:rsidRPr="000F2ED1">
        <w:t xml:space="preserve">dat data management cruciaal is om bruikbare data te verkrijgen voor besluitvorming. Het omvat stappen zoals dataverzameling, doelbepaling, kwaliteitscontrole, delen en toegankelijkheid. Dit wordt gestructureerd door het </w:t>
      </w:r>
      <w:proofErr w:type="spellStart"/>
      <w:r w:rsidRPr="000F2ED1">
        <w:t>DMBoK</w:t>
      </w:r>
      <w:proofErr w:type="spellEnd"/>
      <w:r w:rsidRPr="000F2ED1">
        <w:t xml:space="preserve"> Wheel, met data </w:t>
      </w:r>
      <w:proofErr w:type="spellStart"/>
      <w:r w:rsidRPr="000F2ED1">
        <w:t>governance</w:t>
      </w:r>
      <w:proofErr w:type="spellEnd"/>
      <w:r w:rsidRPr="000F2ED1">
        <w:t xml:space="preserve"> als centra</w:t>
      </w:r>
      <w:r w:rsidR="004760D1">
        <w:t>le component</w:t>
      </w:r>
      <w:r w:rsidRPr="000F2ED1">
        <w:t xml:space="preserve">, en focus op data-architectuur, modellering, opslag, integratie, masterdata en kwaliteit. Metadata is hierbij belangrijk voor context. Data </w:t>
      </w:r>
      <w:proofErr w:type="spellStart"/>
      <w:r w:rsidRPr="000F2ED1">
        <w:t>governance</w:t>
      </w:r>
      <w:proofErr w:type="spellEnd"/>
      <w:r w:rsidRPr="000F2ED1">
        <w:t xml:space="preserve"> zorgt voor accurate en veilige databehandeling. Master Data Management (MDM) zorgt voor consistente kerngegevens. De data </w:t>
      </w:r>
      <w:proofErr w:type="spellStart"/>
      <w:r w:rsidRPr="000F2ED1">
        <w:t>lineage</w:t>
      </w:r>
      <w:proofErr w:type="spellEnd"/>
      <w:r w:rsidRPr="000F2ED1">
        <w:t xml:space="preserve"> grafiek toont alle transformaties die data ondergaat, zoals het verwijderen van duplicaten, het toevoegen van een nieuwe kolom en het filteren van rijen, wat cruciaal is voor de transparantie en betrouwbaarheid.</w:t>
      </w:r>
    </w:p>
    <w:p w14:paraId="481E854F" w14:textId="4737D57E" w:rsidR="00D55B8E" w:rsidRDefault="00D55B8E" w:rsidP="00601F76">
      <w:pPr>
        <w:pStyle w:val="Kop2"/>
        <w:spacing w:before="120"/>
      </w:pPr>
      <w:bookmarkStart w:id="19" w:name="_Toc185768068"/>
      <w:r>
        <w:lastRenderedPageBreak/>
        <w:t>Conclusie</w:t>
      </w:r>
      <w:bookmarkEnd w:id="19"/>
    </w:p>
    <w:p w14:paraId="690BCB9D" w14:textId="1FC70D8B" w:rsidR="00D53D23" w:rsidRDefault="00E000CF" w:rsidP="00427472">
      <w:pPr>
        <w:spacing w:after="120" w:line="276" w:lineRule="auto"/>
        <w:jc w:val="left"/>
      </w:pPr>
      <w:r>
        <w:t>Tijdens dit labo heb ik</w:t>
      </w:r>
      <w:r w:rsidR="00D53D23" w:rsidRPr="00D53D23">
        <w:t xml:space="preserve"> geleerd dat data management draait om het optimaliseren van datakwaliteit en privacy door middel van verschillende processen en tools, waarbij data </w:t>
      </w:r>
      <w:proofErr w:type="spellStart"/>
      <w:r w:rsidR="00D53D23" w:rsidRPr="00D53D23">
        <w:t>governance</w:t>
      </w:r>
      <w:proofErr w:type="spellEnd"/>
      <w:r w:rsidR="00D53D23" w:rsidRPr="00D53D23">
        <w:t xml:space="preserve"> centraal staat. Met de visualisaties van </w:t>
      </w:r>
      <w:proofErr w:type="spellStart"/>
      <w:r w:rsidR="00D53D23" w:rsidRPr="00D53D23">
        <w:t>Looker</w:t>
      </w:r>
      <w:proofErr w:type="spellEnd"/>
      <w:r w:rsidR="00D53D23" w:rsidRPr="00D53D23">
        <w:t xml:space="preserve"> Studio kon ik data visualiseren, terwijl de focus op data </w:t>
      </w:r>
      <w:proofErr w:type="spellStart"/>
      <w:r w:rsidR="00D53D23" w:rsidRPr="00D53D23">
        <w:t>lineage</w:t>
      </w:r>
      <w:proofErr w:type="spellEnd"/>
      <w:r w:rsidR="00D53D23" w:rsidRPr="00D53D23">
        <w:t xml:space="preserve"> me het belang van transparantie en controle in datatransformaties heeft laten zien. Het creëren van een </w:t>
      </w:r>
      <w:r w:rsidR="00F14E58">
        <w:t>data catalogus</w:t>
      </w:r>
      <w:r w:rsidR="00D53D23" w:rsidRPr="00D53D23">
        <w:t xml:space="preserve"> en metadata in Python heeft mijn inzicht vergroot in hoe data getransformeerd</w:t>
      </w:r>
      <w:r w:rsidR="000B192B">
        <w:t xml:space="preserve"> kan worden</w:t>
      </w:r>
      <w:r w:rsidR="00D53D23" w:rsidRPr="00D53D23">
        <w:t>. Kortom, ik heb geleerd hoe ik data kan beheren, analyseren en visualiseren om bruikbare inzichten te verkrijgen en deze om te zetten in een betrouwbaar besluit.</w:t>
      </w:r>
    </w:p>
    <w:p w14:paraId="52E458CD" w14:textId="007ED60E" w:rsidR="00A926BE" w:rsidRDefault="00834199" w:rsidP="00CA77BE">
      <w:pPr>
        <w:spacing w:after="200" w:line="276" w:lineRule="auto"/>
        <w:jc w:val="left"/>
      </w:pPr>
      <w:r>
        <w:br w:type="page"/>
      </w:r>
    </w:p>
    <w:p w14:paraId="0C365C94" w14:textId="59BBA5F2" w:rsidR="00CC66FD" w:rsidRPr="000B493C" w:rsidRDefault="00CC66FD" w:rsidP="00CC66FD">
      <w:pPr>
        <w:pStyle w:val="Kop1"/>
        <w:rPr>
          <w:b/>
          <w:bCs w:val="0"/>
          <w:szCs w:val="36"/>
        </w:rPr>
      </w:pPr>
      <w:bookmarkStart w:id="20" w:name="_Toc185768069"/>
      <w:r w:rsidRPr="000B493C">
        <w:rPr>
          <w:b/>
          <w:bCs w:val="0"/>
          <w:szCs w:val="36"/>
        </w:rPr>
        <w:lastRenderedPageBreak/>
        <w:t xml:space="preserve">Labo </w:t>
      </w:r>
      <w:r w:rsidR="00B8580A" w:rsidRPr="000B493C">
        <w:rPr>
          <w:b/>
          <w:bCs w:val="0"/>
          <w:szCs w:val="36"/>
        </w:rPr>
        <w:t>5</w:t>
      </w:r>
      <w:r w:rsidRPr="000B493C">
        <w:rPr>
          <w:b/>
          <w:bCs w:val="0"/>
          <w:szCs w:val="36"/>
        </w:rPr>
        <w:t xml:space="preserve"> – </w:t>
      </w:r>
      <w:r w:rsidR="000B493C" w:rsidRPr="000B493C">
        <w:rPr>
          <w:b/>
          <w:bCs w:val="0"/>
          <w:szCs w:val="36"/>
        </w:rPr>
        <w:t>Leren uit d</w:t>
      </w:r>
      <w:r w:rsidR="000B493C">
        <w:rPr>
          <w:b/>
          <w:bCs w:val="0"/>
          <w:szCs w:val="36"/>
        </w:rPr>
        <w:t>ata</w:t>
      </w:r>
      <w:bookmarkEnd w:id="20"/>
    </w:p>
    <w:p w14:paraId="30BBA497" w14:textId="77777777" w:rsidR="00D55B8E" w:rsidRPr="00D55B8E" w:rsidRDefault="00D55B8E" w:rsidP="00601F76">
      <w:pPr>
        <w:pStyle w:val="Kop2"/>
        <w:spacing w:before="120"/>
        <w:rPr>
          <w:lang w:val="nl-NL"/>
        </w:rPr>
      </w:pPr>
      <w:bookmarkStart w:id="21" w:name="_Toc185768070"/>
      <w:r w:rsidRPr="00D55B8E">
        <w:rPr>
          <w:lang w:val="nl-NL"/>
        </w:rPr>
        <w:t>Inzichten en verbanden</w:t>
      </w:r>
      <w:bookmarkEnd w:id="21"/>
    </w:p>
    <w:p w14:paraId="76FE38DC" w14:textId="2E264028" w:rsidR="00830A54" w:rsidRDefault="00830A54" w:rsidP="00A92651">
      <w:r w:rsidRPr="00830A54">
        <w:t>Tijdens de le</w:t>
      </w:r>
      <w:r>
        <w:t xml:space="preserve">ssen van afgelopen weken leerde </w:t>
      </w:r>
      <w:r w:rsidR="00F9313B">
        <w:t>ik</w:t>
      </w:r>
      <w:r>
        <w:t xml:space="preserve"> omgaan met data om </w:t>
      </w:r>
      <w:r w:rsidR="00B076CA">
        <w:t xml:space="preserve">er </w:t>
      </w:r>
      <w:r>
        <w:t>zo conclusies</w:t>
      </w:r>
      <w:r w:rsidR="00B076CA">
        <w:t xml:space="preserve"> uit</w:t>
      </w:r>
      <w:r>
        <w:t xml:space="preserve"> te kunnen trekken. </w:t>
      </w:r>
      <w:r w:rsidR="00B076CA">
        <w:t>Ik</w:t>
      </w:r>
      <w:r>
        <w:t xml:space="preserve"> leerde hoe </w:t>
      </w:r>
      <w:r w:rsidR="00B076CA">
        <w:t>Ik</w:t>
      </w:r>
      <w:r>
        <w:t xml:space="preserve"> correlaties kon interpreteren en </w:t>
      </w:r>
      <w:r w:rsidR="007C02B7">
        <w:t>hoe er op deze manier aan fraudedetectie gedaan kan worden. Ik gebruikte hiervoor een zelfgetraind model</w:t>
      </w:r>
      <w:r w:rsidR="00DE1223">
        <w:t>.</w:t>
      </w:r>
    </w:p>
    <w:p w14:paraId="38D070F8" w14:textId="6112F1F3" w:rsidR="00DE1223" w:rsidRDefault="00DE1223" w:rsidP="00A92651">
      <w:r>
        <w:t xml:space="preserve">Ook leerde ik over de mogelijkheid tot classificatie door middel van </w:t>
      </w:r>
      <w:proofErr w:type="spellStart"/>
      <w:r>
        <w:t>supervised</w:t>
      </w:r>
      <w:proofErr w:type="spellEnd"/>
      <w:r>
        <w:t xml:space="preserve"> en </w:t>
      </w:r>
      <w:proofErr w:type="spellStart"/>
      <w:r>
        <w:t>unsupervised</w:t>
      </w:r>
      <w:proofErr w:type="spellEnd"/>
      <w:r>
        <w:t xml:space="preserve"> </w:t>
      </w:r>
      <w:proofErr w:type="spellStart"/>
      <w:r>
        <w:t>learning</w:t>
      </w:r>
      <w:proofErr w:type="spellEnd"/>
      <w:r>
        <w:t>.</w:t>
      </w:r>
      <w:r w:rsidR="00A01BE3">
        <w:t xml:space="preserve"> Verder werd er gesproken over </w:t>
      </w:r>
      <w:proofErr w:type="spellStart"/>
      <w:r w:rsidR="00A01BE3">
        <w:t>reinforcement</w:t>
      </w:r>
      <w:proofErr w:type="spellEnd"/>
      <w:r w:rsidR="00A01BE3">
        <w:t xml:space="preserve"> </w:t>
      </w:r>
      <w:proofErr w:type="spellStart"/>
      <w:r w:rsidR="00A01BE3">
        <w:t>learning</w:t>
      </w:r>
      <w:proofErr w:type="spellEnd"/>
      <w:r w:rsidR="00A01BE3">
        <w:t xml:space="preserve"> </w:t>
      </w:r>
      <w:r w:rsidR="00D010D9">
        <w:t xml:space="preserve">en werden classificatie en regressie </w:t>
      </w:r>
      <w:r w:rsidR="00D55B8E">
        <w:t>met</w:t>
      </w:r>
      <w:r w:rsidR="00D010D9">
        <w:t xml:space="preserve"> elkaar </w:t>
      </w:r>
      <w:r w:rsidR="00D55B8E">
        <w:t>vergeleken</w:t>
      </w:r>
      <w:r w:rsidR="00D010D9">
        <w:t xml:space="preserve">. </w:t>
      </w:r>
      <w:r w:rsidR="00956544">
        <w:t xml:space="preserve">We zagen ook </w:t>
      </w:r>
      <w:r w:rsidR="00924D86">
        <w:t>enkele veelvoorkomende data</w:t>
      </w:r>
      <w:r w:rsidR="00956544">
        <w:t>, waaronder clustering</w:t>
      </w:r>
      <w:r w:rsidR="00D55B8E">
        <w:t xml:space="preserve"> en</w:t>
      </w:r>
      <w:r w:rsidR="00956544">
        <w:t xml:space="preserve"> anomalie detectie.</w:t>
      </w:r>
    </w:p>
    <w:p w14:paraId="5790F84D" w14:textId="33E7470D" w:rsidR="00D55B8E" w:rsidRPr="00D55B8E" w:rsidRDefault="00D55B8E" w:rsidP="00601F76">
      <w:pPr>
        <w:pStyle w:val="Kop2"/>
        <w:spacing w:before="120"/>
        <w:rPr>
          <w:lang w:val="nl-NL"/>
        </w:rPr>
      </w:pPr>
      <w:bookmarkStart w:id="22" w:name="_Toc185768071"/>
      <w:r w:rsidRPr="00D55B8E">
        <w:rPr>
          <w:lang w:val="nl-NL"/>
        </w:rPr>
        <w:t>Werkproces</w:t>
      </w:r>
      <w:bookmarkEnd w:id="22"/>
    </w:p>
    <w:p w14:paraId="359FF0CA" w14:textId="29498C26" w:rsidR="00947348" w:rsidRPr="00830A54" w:rsidRDefault="007B6A94" w:rsidP="003D066A">
      <w:r>
        <w:t>Tijdens het eerste deel van het labo was het de bedoeling om wat wegwijs te geraken met het trainen van een data model met de “</w:t>
      </w:r>
      <w:proofErr w:type="spellStart"/>
      <w:r w:rsidR="00D55B8E">
        <w:t>p</w:t>
      </w:r>
      <w:r>
        <w:t>andas</w:t>
      </w:r>
      <w:proofErr w:type="spellEnd"/>
      <w:r>
        <w:t>”-</w:t>
      </w:r>
      <w:proofErr w:type="spellStart"/>
      <w:r>
        <w:t>library</w:t>
      </w:r>
      <w:proofErr w:type="spellEnd"/>
      <w:r>
        <w:t xml:space="preserve"> in Python. </w:t>
      </w:r>
      <w:r w:rsidR="007F55F5">
        <w:t>Ik deed dit aan de hand van een zelf gegenereerde dataset.</w:t>
      </w:r>
      <w:r w:rsidR="00CD7443">
        <w:t xml:space="preserve"> Daarna trainde ik mijn model </w:t>
      </w:r>
      <w:r w:rsidR="00B05BA2">
        <w:t>(20-80</w:t>
      </w:r>
      <w:r w:rsidR="00D55B8E">
        <w:t xml:space="preserve"> ratio</w:t>
      </w:r>
      <w:r w:rsidR="00B05BA2">
        <w:t>)</w:t>
      </w:r>
      <w:r w:rsidR="00D55B8E">
        <w:t xml:space="preserve"> </w:t>
      </w:r>
      <w:r w:rsidR="00CD7443">
        <w:t xml:space="preserve">op deze dataset en vervolgens analyseerde ik deze. </w:t>
      </w:r>
      <w:r w:rsidR="00602EF7">
        <w:t>Ik kon enkele resultaten aflezen</w:t>
      </w:r>
      <w:r w:rsidR="00160D8F">
        <w:t xml:space="preserve"> waaronder bereidingstijden en prijsklasse</w:t>
      </w:r>
      <w:r w:rsidR="00D55B8E">
        <w:t>n</w:t>
      </w:r>
      <w:r w:rsidR="00160D8F">
        <w:t xml:space="preserve"> en hoe deze verhouding hielden tot elkaar. </w:t>
      </w:r>
    </w:p>
    <w:p w14:paraId="79C3B454" w14:textId="29F5DDCF" w:rsidR="00F30F50" w:rsidRDefault="00F30F50" w:rsidP="00A92651">
      <w:pPr>
        <w:rPr>
          <w:lang w:val="en-US"/>
        </w:rPr>
      </w:pPr>
      <w:r w:rsidRPr="00F30F50">
        <w:rPr>
          <w:noProof/>
          <w:lang w:val="en-US"/>
        </w:rPr>
        <w:drawing>
          <wp:inline distT="0" distB="0" distL="0" distR="0" wp14:anchorId="584B257D" wp14:editId="6F8E7B71">
            <wp:extent cx="5760720" cy="2871470"/>
            <wp:effectExtent l="0" t="0" r="0" b="5080"/>
            <wp:docPr id="13850924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2459" name=""/>
                    <pic:cNvPicPr/>
                  </pic:nvPicPr>
                  <pic:blipFill>
                    <a:blip r:embed="rId21"/>
                    <a:stretch>
                      <a:fillRect/>
                    </a:stretch>
                  </pic:blipFill>
                  <pic:spPr>
                    <a:xfrm>
                      <a:off x="0" y="0"/>
                      <a:ext cx="5760720" cy="2871470"/>
                    </a:xfrm>
                    <a:prstGeom prst="rect">
                      <a:avLst/>
                    </a:prstGeom>
                  </pic:spPr>
                </pic:pic>
              </a:graphicData>
            </a:graphic>
          </wp:inline>
        </w:drawing>
      </w:r>
    </w:p>
    <w:p w14:paraId="2CC176CB" w14:textId="3B955785" w:rsidR="00D85B7C" w:rsidRDefault="00D85B7C" w:rsidP="00A92651">
      <w:pPr>
        <w:rPr>
          <w:noProof/>
        </w:rPr>
      </w:pPr>
      <w:r w:rsidRPr="00D85B7C">
        <w:rPr>
          <w:noProof/>
          <w:lang w:val="en-US"/>
        </w:rPr>
        <w:lastRenderedPageBreak/>
        <w:drawing>
          <wp:inline distT="0" distB="0" distL="0" distR="0" wp14:anchorId="572EFE58" wp14:editId="7EA5D97C">
            <wp:extent cx="2235282" cy="2375535"/>
            <wp:effectExtent l="0" t="0" r="0" b="5715"/>
            <wp:docPr id="7383707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7070" name="Afbeelding 1" descr="Afbeelding met tekst, schermopname, Lettertype&#10;&#10;Automatisch gegenereerde beschrijving"/>
                    <pic:cNvPicPr/>
                  </pic:nvPicPr>
                  <pic:blipFill>
                    <a:blip r:embed="rId22"/>
                    <a:stretch>
                      <a:fillRect/>
                    </a:stretch>
                  </pic:blipFill>
                  <pic:spPr>
                    <a:xfrm>
                      <a:off x="0" y="0"/>
                      <a:ext cx="2240248" cy="2380813"/>
                    </a:xfrm>
                    <a:prstGeom prst="rect">
                      <a:avLst/>
                    </a:prstGeom>
                  </pic:spPr>
                </pic:pic>
              </a:graphicData>
            </a:graphic>
          </wp:inline>
        </w:drawing>
      </w:r>
      <w:r w:rsidR="00000F42" w:rsidRPr="00000F42">
        <w:rPr>
          <w:noProof/>
          <w:lang w:val="en-US"/>
        </w:rPr>
        <w:drawing>
          <wp:inline distT="0" distB="0" distL="0" distR="0" wp14:anchorId="61B741E5" wp14:editId="48876F53">
            <wp:extent cx="3162300" cy="2365155"/>
            <wp:effectExtent l="0" t="0" r="0" b="0"/>
            <wp:docPr id="198354389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94" name="Afbeelding 1" descr="Afbeelding met tekst, schermopname, Lettertype&#10;&#10;Automatisch gegenereerde beschrijving"/>
                    <pic:cNvPicPr/>
                  </pic:nvPicPr>
                  <pic:blipFill>
                    <a:blip r:embed="rId23"/>
                    <a:stretch>
                      <a:fillRect/>
                    </a:stretch>
                  </pic:blipFill>
                  <pic:spPr>
                    <a:xfrm>
                      <a:off x="0" y="0"/>
                      <a:ext cx="3168699" cy="2369941"/>
                    </a:xfrm>
                    <a:prstGeom prst="rect">
                      <a:avLst/>
                    </a:prstGeom>
                  </pic:spPr>
                </pic:pic>
              </a:graphicData>
            </a:graphic>
          </wp:inline>
        </w:drawing>
      </w:r>
    </w:p>
    <w:p w14:paraId="386674EE" w14:textId="21B76426" w:rsidR="00F644C4" w:rsidRPr="00ED4FCF" w:rsidRDefault="00121AC9" w:rsidP="00A92651">
      <w:r w:rsidRPr="00121AC9">
        <w:t>Tijdens het tweede</w:t>
      </w:r>
      <w:r>
        <w:t xml:space="preserve"> deel van het labo maakte ik het Google </w:t>
      </w:r>
      <w:proofErr w:type="spellStart"/>
      <w:r>
        <w:t>CloudSkills</w:t>
      </w:r>
      <w:proofErr w:type="spellEnd"/>
      <w:r>
        <w:t xml:space="preserve"> labo over “</w:t>
      </w:r>
      <w:proofErr w:type="spellStart"/>
      <w:r w:rsidR="006F1EA2" w:rsidRPr="00121AC9">
        <w:t>Getting</w:t>
      </w:r>
      <w:proofErr w:type="spellEnd"/>
      <w:r w:rsidR="006F1EA2" w:rsidRPr="00121AC9">
        <w:t xml:space="preserve"> </w:t>
      </w:r>
      <w:proofErr w:type="spellStart"/>
      <w:r w:rsidR="006F1EA2" w:rsidRPr="00121AC9">
        <w:t>Started</w:t>
      </w:r>
      <w:proofErr w:type="spellEnd"/>
      <w:r w:rsidR="006F1EA2" w:rsidRPr="00121AC9">
        <w:t xml:space="preserve"> </w:t>
      </w:r>
      <w:proofErr w:type="spellStart"/>
      <w:r w:rsidR="006F1EA2" w:rsidRPr="00121AC9">
        <w:t>with</w:t>
      </w:r>
      <w:proofErr w:type="spellEnd"/>
      <w:r w:rsidR="006F1EA2" w:rsidRPr="00121AC9">
        <w:t xml:space="preserve"> </w:t>
      </w:r>
      <w:proofErr w:type="spellStart"/>
      <w:r w:rsidR="006F1EA2" w:rsidRPr="00121AC9">
        <w:t>BigQuery</w:t>
      </w:r>
      <w:proofErr w:type="spellEnd"/>
      <w:r w:rsidR="006F1EA2" w:rsidRPr="00121AC9">
        <w:t xml:space="preserve"> ML</w:t>
      </w:r>
      <w:r w:rsidRPr="00121AC9">
        <w:t>”</w:t>
      </w:r>
      <w:r>
        <w:t xml:space="preserve">. </w:t>
      </w:r>
      <w:r w:rsidR="00563F83">
        <w:t xml:space="preserve">Dit gaf me een inkijk in hoe </w:t>
      </w:r>
      <w:proofErr w:type="spellStart"/>
      <w:r w:rsidR="00563F83">
        <w:t>BigQuery</w:t>
      </w:r>
      <w:proofErr w:type="spellEnd"/>
      <w:r w:rsidR="00563F83">
        <w:t xml:space="preserve"> ook ondersteuning heeft voor het werken met ML.</w:t>
      </w:r>
      <w:r w:rsidR="00186CF0">
        <w:t xml:space="preserve"> Ook werd er verwacht dat ik een Python script maakte, waarmee ik een dataset over irissen kan analyseren. </w:t>
      </w:r>
      <w:r w:rsidR="0031043F">
        <w:t>Het was de bedoeling dat er aan classificatie gedaan werd en dat deze resultaten ook gevisualiseerd werden.</w:t>
      </w:r>
      <w:r w:rsidR="00742A28" w:rsidRPr="00742A28">
        <w:t xml:space="preserve"> </w:t>
      </w:r>
      <w:r w:rsidR="0035458E">
        <w:t xml:space="preserve">Ik koos twee variabele factoren om te vergelijken met elkaar. </w:t>
      </w:r>
      <w:r w:rsidR="00742A28">
        <w:t xml:space="preserve">Ook stelde ik een correlatiematrix op, waarin ik duidelijk maakte hoe sterk </w:t>
      </w:r>
      <w:r w:rsidR="00E1060D">
        <w:t>de</w:t>
      </w:r>
      <w:r w:rsidR="00742A28">
        <w:t xml:space="preserve"> verhoudingen </w:t>
      </w:r>
      <w:r w:rsidR="00E1060D">
        <w:t xml:space="preserve">tussen alle factoren </w:t>
      </w:r>
      <w:r w:rsidR="00742A28">
        <w:t>zijn.</w:t>
      </w:r>
      <w:r w:rsidR="00F644C4" w:rsidRPr="00F644C4">
        <w:t xml:space="preserve"> </w:t>
      </w:r>
    </w:p>
    <w:p w14:paraId="099FB5DF" w14:textId="77777777" w:rsidR="00807D80" w:rsidRDefault="00F644C4" w:rsidP="00A92651">
      <w:pPr>
        <w:rPr>
          <w:lang w:val="en-US"/>
        </w:rPr>
      </w:pPr>
      <w:r w:rsidRPr="00F60D01">
        <w:rPr>
          <w:noProof/>
          <w:lang w:val="en-US"/>
        </w:rPr>
        <w:drawing>
          <wp:inline distT="0" distB="0" distL="0" distR="0" wp14:anchorId="3FD5726B" wp14:editId="7480B10D">
            <wp:extent cx="4282440" cy="2734113"/>
            <wp:effectExtent l="0" t="0" r="3810" b="9525"/>
            <wp:docPr id="1831974648"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4648" name="Afbeelding 1" descr="Afbeelding met tekst, schermopname, Lettertype, diagram&#10;&#10;Automatisch gegenereerde beschrijving"/>
                    <pic:cNvPicPr/>
                  </pic:nvPicPr>
                  <pic:blipFill>
                    <a:blip r:embed="rId24"/>
                    <a:stretch>
                      <a:fillRect/>
                    </a:stretch>
                  </pic:blipFill>
                  <pic:spPr>
                    <a:xfrm>
                      <a:off x="0" y="0"/>
                      <a:ext cx="4314199" cy="2754389"/>
                    </a:xfrm>
                    <a:prstGeom prst="rect">
                      <a:avLst/>
                    </a:prstGeom>
                  </pic:spPr>
                </pic:pic>
              </a:graphicData>
            </a:graphic>
          </wp:inline>
        </w:drawing>
      </w:r>
    </w:p>
    <w:p w14:paraId="4164CA1A" w14:textId="67858DD9" w:rsidR="007F61F2" w:rsidRDefault="00F644C4" w:rsidP="00A92651">
      <w:r w:rsidRPr="00010B51">
        <w:rPr>
          <w:noProof/>
          <w:lang w:val="en-US"/>
        </w:rPr>
        <w:drawing>
          <wp:inline distT="0" distB="0" distL="0" distR="0" wp14:anchorId="62DA2F86" wp14:editId="675E19DE">
            <wp:extent cx="2663401" cy="2202180"/>
            <wp:effectExtent l="0" t="0" r="3810" b="7620"/>
            <wp:docPr id="1933998093" name="Afbeelding 1" descr="Afbeelding met tekst, schermopname, plei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98093" name="Afbeelding 1" descr="Afbeelding met tekst, schermopname, plein, Rechthoek&#10;&#10;Automatisch gegenereerde beschrijving"/>
                    <pic:cNvPicPr/>
                  </pic:nvPicPr>
                  <pic:blipFill>
                    <a:blip r:embed="rId25"/>
                    <a:stretch>
                      <a:fillRect/>
                    </a:stretch>
                  </pic:blipFill>
                  <pic:spPr>
                    <a:xfrm>
                      <a:off x="0" y="0"/>
                      <a:ext cx="2675044" cy="2211807"/>
                    </a:xfrm>
                    <a:prstGeom prst="rect">
                      <a:avLst/>
                    </a:prstGeom>
                  </pic:spPr>
                </pic:pic>
              </a:graphicData>
            </a:graphic>
          </wp:inline>
        </w:drawing>
      </w:r>
      <w:r w:rsidRPr="00257D5D">
        <w:rPr>
          <w:noProof/>
          <w:lang w:val="en-US"/>
        </w:rPr>
        <w:drawing>
          <wp:inline distT="0" distB="0" distL="0" distR="0" wp14:anchorId="67BFF822" wp14:editId="67185764">
            <wp:extent cx="3083891" cy="2087880"/>
            <wp:effectExtent l="0" t="0" r="2540" b="7620"/>
            <wp:docPr id="443323346" name="Afbeelding 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23346" name="Afbeelding 1" descr="Afbeelding met tekst, schermopname, diagram, Perceel&#10;&#10;Automatisch gegenereerde beschrijving"/>
                    <pic:cNvPicPr/>
                  </pic:nvPicPr>
                  <pic:blipFill>
                    <a:blip r:embed="rId26"/>
                    <a:stretch>
                      <a:fillRect/>
                    </a:stretch>
                  </pic:blipFill>
                  <pic:spPr>
                    <a:xfrm>
                      <a:off x="0" y="0"/>
                      <a:ext cx="3083891" cy="2087880"/>
                    </a:xfrm>
                    <a:prstGeom prst="rect">
                      <a:avLst/>
                    </a:prstGeom>
                  </pic:spPr>
                </pic:pic>
              </a:graphicData>
            </a:graphic>
          </wp:inline>
        </w:drawing>
      </w:r>
    </w:p>
    <w:p w14:paraId="5AED0480" w14:textId="1187C5FC" w:rsidR="00BC5B63" w:rsidRPr="00A86299" w:rsidRDefault="00FD7A5E" w:rsidP="00BC5B63">
      <w:pPr>
        <w:spacing w:after="120" w:line="276" w:lineRule="auto"/>
        <w:jc w:val="left"/>
        <w:rPr>
          <w:szCs w:val="22"/>
          <w:lang w:val="nl-NL"/>
        </w:rPr>
      </w:pPr>
      <w:r>
        <w:rPr>
          <w:szCs w:val="22"/>
          <w:lang w:val="nl-NL"/>
        </w:rPr>
        <w:lastRenderedPageBreak/>
        <w:t xml:space="preserve">Zoals je hieronder kunt zien, heb ik </w:t>
      </w:r>
      <w:r w:rsidR="005E1700">
        <w:rPr>
          <w:szCs w:val="22"/>
          <w:lang w:val="nl-NL"/>
        </w:rPr>
        <w:t>geprobeerd om</w:t>
      </w:r>
      <w:r>
        <w:rPr>
          <w:szCs w:val="22"/>
          <w:lang w:val="nl-NL"/>
        </w:rPr>
        <w:t xml:space="preserve"> de vragen uit het labo</w:t>
      </w:r>
      <w:r w:rsidR="008A6F5D">
        <w:rPr>
          <w:szCs w:val="22"/>
          <w:lang w:val="nl-NL"/>
        </w:rPr>
        <w:t xml:space="preserve"> (5.2)</w:t>
      </w:r>
      <w:r>
        <w:rPr>
          <w:szCs w:val="22"/>
          <w:lang w:val="nl-NL"/>
        </w:rPr>
        <w:t xml:space="preserve"> zo goed mogelijk te beantwoorden</w:t>
      </w:r>
      <w:r w:rsidR="003D51D4">
        <w:rPr>
          <w:szCs w:val="22"/>
          <w:lang w:val="nl-NL"/>
        </w:rPr>
        <w:t>:</w:t>
      </w:r>
    </w:p>
    <w:p w14:paraId="1922CC5B" w14:textId="77777777" w:rsidR="009E2DE2" w:rsidRPr="009E2DE2" w:rsidRDefault="009E2DE2" w:rsidP="009E2DE2">
      <w:pPr>
        <w:spacing w:after="120" w:line="276" w:lineRule="auto"/>
        <w:ind w:left="708"/>
        <w:jc w:val="left"/>
        <w:rPr>
          <w:b/>
          <w:bCs/>
          <w:i/>
          <w:iCs/>
          <w:sz w:val="20"/>
          <w:szCs w:val="20"/>
        </w:rPr>
      </w:pPr>
      <w:r w:rsidRPr="009E2DE2">
        <w:rPr>
          <w:b/>
          <w:bCs/>
          <w:i/>
          <w:iCs/>
          <w:sz w:val="20"/>
          <w:szCs w:val="20"/>
        </w:rPr>
        <w:t>Welke kenmerken zijn het meest informatief voor de classificatie van bloemen?</w:t>
      </w:r>
    </w:p>
    <w:p w14:paraId="6FFA5042" w14:textId="30A013CF" w:rsidR="009E2DE2" w:rsidRPr="009E2DE2" w:rsidRDefault="009E2DE2" w:rsidP="00EC20DC">
      <w:pPr>
        <w:spacing w:after="120" w:line="276" w:lineRule="auto"/>
        <w:ind w:left="708"/>
        <w:jc w:val="left"/>
        <w:rPr>
          <w:i/>
          <w:iCs/>
          <w:sz w:val="20"/>
          <w:szCs w:val="20"/>
        </w:rPr>
      </w:pPr>
      <w:r w:rsidRPr="009E2DE2">
        <w:rPr>
          <w:i/>
          <w:iCs/>
          <w:sz w:val="20"/>
          <w:szCs w:val="20"/>
        </w:rPr>
        <w:t>In de Iris-dataset zijn er vier kenmerken (features) die worden gebruikt voor de classificatie van bloemen.</w:t>
      </w:r>
      <w:r w:rsidR="00EC20DC">
        <w:rPr>
          <w:i/>
          <w:iCs/>
          <w:sz w:val="20"/>
          <w:szCs w:val="20"/>
        </w:rPr>
        <w:t xml:space="preserve"> </w:t>
      </w:r>
      <w:r w:rsidRPr="009E2DE2">
        <w:rPr>
          <w:i/>
          <w:iCs/>
          <w:sz w:val="20"/>
          <w:szCs w:val="20"/>
        </w:rPr>
        <w:t>Van deze kenmerken zijn kroonbladlengte en kroonbladbreedte het meest informatief voor de classificatie van de verschillende Iris-soorten. Dit komt doordat deze kenmerken meestal een duidelijkere scheiding/beter verschil aantonen tussen de verschillende klassen (soorten) in de dataset.</w:t>
      </w:r>
    </w:p>
    <w:p w14:paraId="3F8229B8" w14:textId="77777777" w:rsidR="009E2DE2" w:rsidRPr="009E2DE2" w:rsidRDefault="009E2DE2" w:rsidP="00391D1B">
      <w:pPr>
        <w:spacing w:after="120" w:line="276" w:lineRule="auto"/>
        <w:ind w:left="708"/>
        <w:jc w:val="left"/>
        <w:rPr>
          <w:b/>
          <w:bCs/>
          <w:i/>
          <w:iCs/>
          <w:sz w:val="20"/>
          <w:szCs w:val="20"/>
        </w:rPr>
      </w:pPr>
      <w:r w:rsidRPr="009E2DE2">
        <w:rPr>
          <w:b/>
          <w:bCs/>
          <w:i/>
          <w:iCs/>
          <w:sz w:val="20"/>
          <w:szCs w:val="20"/>
        </w:rPr>
        <w:t>Hoe kan de correlatiematrix helpen bij het vereenvoudigen of verbeteren van het model?</w:t>
      </w:r>
    </w:p>
    <w:p w14:paraId="04754256" w14:textId="09B3350E" w:rsidR="009E2DE2" w:rsidRDefault="009E2DE2" w:rsidP="00494332">
      <w:pPr>
        <w:spacing w:after="120" w:line="276" w:lineRule="auto"/>
        <w:ind w:left="708"/>
        <w:jc w:val="left"/>
        <w:rPr>
          <w:i/>
          <w:iCs/>
          <w:sz w:val="20"/>
          <w:szCs w:val="20"/>
        </w:rPr>
      </w:pPr>
      <w:r w:rsidRPr="009E2DE2">
        <w:rPr>
          <w:i/>
          <w:iCs/>
          <w:sz w:val="20"/>
          <w:szCs w:val="20"/>
        </w:rPr>
        <w:t>Aangezien de correlatiematrix de correlatie tussen de verschillende kenmerken in de dataset aantoont, kan deze helpen bij het vereenvoudigen/verbeteren van het model op volgende manieren:</w:t>
      </w:r>
    </w:p>
    <w:p w14:paraId="175ED5E4" w14:textId="77777777" w:rsidR="007F40A3" w:rsidRDefault="009E2DE2" w:rsidP="007F40A3">
      <w:pPr>
        <w:pStyle w:val="Lijstalinea"/>
        <w:numPr>
          <w:ilvl w:val="0"/>
          <w:numId w:val="7"/>
        </w:numPr>
        <w:spacing w:after="120" w:line="276" w:lineRule="auto"/>
        <w:jc w:val="left"/>
        <w:rPr>
          <w:i/>
          <w:iCs/>
          <w:sz w:val="20"/>
          <w:szCs w:val="20"/>
        </w:rPr>
      </w:pPr>
      <w:r w:rsidRPr="0001426B">
        <w:rPr>
          <w:i/>
          <w:iCs/>
          <w:sz w:val="20"/>
          <w:szCs w:val="20"/>
        </w:rPr>
        <w:t>Identificatie van redundante kenmerken:</w:t>
      </w:r>
      <w:r w:rsidR="00494332" w:rsidRPr="0001426B">
        <w:rPr>
          <w:i/>
          <w:iCs/>
          <w:sz w:val="20"/>
          <w:szCs w:val="20"/>
        </w:rPr>
        <w:t xml:space="preserve"> </w:t>
      </w:r>
      <w:r w:rsidRPr="0001426B">
        <w:rPr>
          <w:i/>
          <w:iCs/>
          <w:sz w:val="20"/>
          <w:szCs w:val="20"/>
        </w:rPr>
        <w:t>Als twee kenmerken sterk gecorreleerd zijn, kan het nuttig zijn om één van hen te verwijderen. Dit vermindert de complexiteit van het model zonder al te veel informatie te verliezen.</w:t>
      </w:r>
    </w:p>
    <w:p w14:paraId="7003B0D3" w14:textId="77777777" w:rsidR="007F40A3" w:rsidRDefault="009E2DE2" w:rsidP="007F40A3">
      <w:pPr>
        <w:pStyle w:val="Lijstalinea"/>
        <w:numPr>
          <w:ilvl w:val="0"/>
          <w:numId w:val="7"/>
        </w:numPr>
        <w:spacing w:after="120" w:line="276" w:lineRule="auto"/>
        <w:jc w:val="left"/>
        <w:rPr>
          <w:i/>
          <w:iCs/>
          <w:sz w:val="20"/>
          <w:szCs w:val="20"/>
        </w:rPr>
      </w:pPr>
      <w:r w:rsidRPr="007F40A3">
        <w:rPr>
          <w:i/>
          <w:iCs/>
          <w:sz w:val="20"/>
          <w:szCs w:val="20"/>
        </w:rPr>
        <w:t>Selectie van kenmerken:</w:t>
      </w:r>
      <w:r w:rsidR="00494332" w:rsidRPr="007F40A3">
        <w:rPr>
          <w:i/>
          <w:iCs/>
          <w:sz w:val="20"/>
          <w:szCs w:val="20"/>
        </w:rPr>
        <w:t xml:space="preserve"> </w:t>
      </w:r>
      <w:r w:rsidRPr="007F40A3">
        <w:rPr>
          <w:i/>
          <w:iCs/>
          <w:sz w:val="20"/>
          <w:szCs w:val="20"/>
        </w:rPr>
        <w:t>Door te kijken naar de correlatie tussen kenmerken en de doelvariabele (de klasse), kun je bepalen welke kenmerken het meest informatief zijn voor de classificatie. Dit kan helpen bij het selecteren van de beste subset van kenmerken voor het model.</w:t>
      </w:r>
    </w:p>
    <w:p w14:paraId="603FD583" w14:textId="77777777" w:rsidR="007F40A3" w:rsidRDefault="009E2DE2" w:rsidP="007F40A3">
      <w:pPr>
        <w:pStyle w:val="Lijstalinea"/>
        <w:numPr>
          <w:ilvl w:val="0"/>
          <w:numId w:val="7"/>
        </w:numPr>
        <w:spacing w:after="120" w:line="276" w:lineRule="auto"/>
        <w:jc w:val="left"/>
        <w:rPr>
          <w:i/>
          <w:iCs/>
          <w:sz w:val="20"/>
          <w:szCs w:val="20"/>
        </w:rPr>
      </w:pPr>
      <w:r w:rsidRPr="007F40A3">
        <w:rPr>
          <w:i/>
          <w:iCs/>
          <w:sz w:val="20"/>
          <w:szCs w:val="20"/>
        </w:rPr>
        <w:t>Verbetering van modelprestaties:</w:t>
      </w:r>
      <w:r w:rsidR="00494332" w:rsidRPr="007F40A3">
        <w:rPr>
          <w:i/>
          <w:iCs/>
          <w:sz w:val="20"/>
          <w:szCs w:val="20"/>
        </w:rPr>
        <w:t xml:space="preserve"> </w:t>
      </w:r>
      <w:r w:rsidRPr="007F40A3">
        <w:rPr>
          <w:i/>
          <w:iCs/>
          <w:sz w:val="20"/>
          <w:szCs w:val="20"/>
        </w:rPr>
        <w:t>Door alleen de meest informatieve kenmerken te gebruiken, kan het model sneller trainen en betere prestaties leveren, omdat het minder ruis en irrelevante informatie bevat.</w:t>
      </w:r>
    </w:p>
    <w:p w14:paraId="2210006C" w14:textId="17EC532E" w:rsidR="00BC5B63" w:rsidRPr="007F40A3" w:rsidRDefault="009E2DE2" w:rsidP="007F40A3">
      <w:pPr>
        <w:pStyle w:val="Lijstalinea"/>
        <w:numPr>
          <w:ilvl w:val="0"/>
          <w:numId w:val="7"/>
        </w:numPr>
        <w:spacing w:after="120" w:line="276" w:lineRule="auto"/>
        <w:jc w:val="left"/>
        <w:rPr>
          <w:i/>
          <w:iCs/>
          <w:sz w:val="20"/>
          <w:szCs w:val="20"/>
        </w:rPr>
      </w:pPr>
      <w:r w:rsidRPr="007F40A3">
        <w:rPr>
          <w:i/>
          <w:iCs/>
          <w:sz w:val="20"/>
          <w:szCs w:val="20"/>
        </w:rPr>
        <w:t>Visualisatie van relaties:</w:t>
      </w:r>
      <w:r w:rsidR="00494332" w:rsidRPr="007F40A3">
        <w:rPr>
          <w:i/>
          <w:iCs/>
          <w:sz w:val="20"/>
          <w:szCs w:val="20"/>
        </w:rPr>
        <w:t xml:space="preserve"> </w:t>
      </w:r>
      <w:r w:rsidRPr="007F40A3">
        <w:rPr>
          <w:i/>
          <w:iCs/>
          <w:sz w:val="20"/>
          <w:szCs w:val="20"/>
        </w:rPr>
        <w:t>De correlatiematrix kan helpen bij het visualiseren van de relaties tussen kenmerken, wat nuttig kan zijn voor het begrijpen van de data en het maken van beslissingen over feature engineering.</w:t>
      </w:r>
    </w:p>
    <w:p w14:paraId="5555549A" w14:textId="7934E8FF" w:rsidR="00991447" w:rsidRDefault="00991447" w:rsidP="00601F76">
      <w:pPr>
        <w:pStyle w:val="Kop2"/>
        <w:spacing w:before="120"/>
      </w:pPr>
      <w:bookmarkStart w:id="23" w:name="_Toc185768072"/>
      <w:r>
        <w:t>Conclusie</w:t>
      </w:r>
      <w:bookmarkEnd w:id="23"/>
    </w:p>
    <w:p w14:paraId="446B4140" w14:textId="6ACCFEBC" w:rsidR="00A92651" w:rsidRPr="00563F83" w:rsidRDefault="00F9313B" w:rsidP="00A92651">
      <w:pPr>
        <w:spacing w:after="200" w:line="276" w:lineRule="auto"/>
        <w:jc w:val="left"/>
      </w:pPr>
      <w:r>
        <w:t xml:space="preserve">Tijdens deze les leerde ik vooral de manieren waarop </w:t>
      </w:r>
      <w:r w:rsidR="00B076CA">
        <w:t xml:space="preserve">er gegroepeerd kan worden met data. Dit omvat o.a. regressie en classificatie. Ook leerde ik bij over wanneer ik deze het best kan gebruiken en waarom deze nuttig zijn. </w:t>
      </w:r>
      <w:r w:rsidR="00092CB2">
        <w:t>Om een goede conclusie te kunnen trekken uit een dataset is het classificeren van data en het visualiseren van correlatie erg van belang!</w:t>
      </w:r>
      <w:r w:rsidR="00A92651" w:rsidRPr="00563F83">
        <w:br w:type="page"/>
      </w:r>
    </w:p>
    <w:p w14:paraId="4DEE7AFD" w14:textId="5E7B5719" w:rsidR="00D276C2" w:rsidRDefault="00D276C2" w:rsidP="00D276C2">
      <w:pPr>
        <w:pStyle w:val="Kop1"/>
        <w:rPr>
          <w:b/>
          <w:bCs w:val="0"/>
          <w:szCs w:val="36"/>
        </w:rPr>
      </w:pPr>
      <w:bookmarkStart w:id="24" w:name="_Toc185768073"/>
      <w:r w:rsidRPr="00ED4FCF">
        <w:rPr>
          <w:b/>
          <w:bCs w:val="0"/>
          <w:szCs w:val="36"/>
        </w:rPr>
        <w:lastRenderedPageBreak/>
        <w:t xml:space="preserve">Labo </w:t>
      </w:r>
      <w:r w:rsidR="00766E2A" w:rsidRPr="00ED4FCF">
        <w:rPr>
          <w:b/>
          <w:bCs w:val="0"/>
          <w:szCs w:val="36"/>
        </w:rPr>
        <w:t>6</w:t>
      </w:r>
      <w:r w:rsidRPr="00ED4FCF">
        <w:rPr>
          <w:b/>
          <w:bCs w:val="0"/>
          <w:szCs w:val="36"/>
        </w:rPr>
        <w:t xml:space="preserve"> – Data </w:t>
      </w:r>
      <w:proofErr w:type="spellStart"/>
      <w:r w:rsidR="003B0152" w:rsidRPr="00ED4FCF">
        <w:rPr>
          <w:b/>
          <w:bCs w:val="0"/>
          <w:szCs w:val="36"/>
        </w:rPr>
        <w:t>ethics</w:t>
      </w:r>
      <w:bookmarkEnd w:id="24"/>
      <w:proofErr w:type="spellEnd"/>
    </w:p>
    <w:p w14:paraId="04D5C6CC" w14:textId="53C96AD3" w:rsidR="00991447" w:rsidRPr="00991447" w:rsidRDefault="00991447" w:rsidP="00601F76">
      <w:pPr>
        <w:pStyle w:val="Kop2"/>
        <w:spacing w:before="120"/>
        <w:rPr>
          <w:lang w:val="nl-NL"/>
        </w:rPr>
      </w:pPr>
      <w:bookmarkStart w:id="25" w:name="_Toc185768074"/>
      <w:r w:rsidRPr="00991447">
        <w:rPr>
          <w:lang w:val="nl-NL"/>
        </w:rPr>
        <w:t>Inzichten en verbanden</w:t>
      </w:r>
      <w:bookmarkEnd w:id="25"/>
    </w:p>
    <w:p w14:paraId="42853B07" w14:textId="6B365159" w:rsidR="00CC66FD" w:rsidRDefault="004046BF" w:rsidP="00CA77BE">
      <w:pPr>
        <w:spacing w:after="200" w:line="276" w:lineRule="auto"/>
        <w:jc w:val="left"/>
      </w:pPr>
      <w:r w:rsidRPr="004046BF">
        <w:t>De lessen van afgelopen week gingen vooral over de morele kan</w:t>
      </w:r>
      <w:r>
        <w:t xml:space="preserve">t </w:t>
      </w:r>
      <w:r w:rsidR="00C2205B">
        <w:t>van</w:t>
      </w:r>
      <w:r>
        <w:t xml:space="preserve"> data verwerking en de evolutie van AI. </w:t>
      </w:r>
      <w:r w:rsidR="00182BFB">
        <w:t xml:space="preserve">Er werden verschillende kanttekeningen gemaakt over data privacy en de GDPR. </w:t>
      </w:r>
      <w:r w:rsidR="00566496">
        <w:t xml:space="preserve">Ook werd er voldoende aandacht geschonken aan het fenomeen </w:t>
      </w:r>
      <w:r w:rsidR="003B0152" w:rsidRPr="004046BF">
        <w:t>bias</w:t>
      </w:r>
      <w:r w:rsidR="00566496">
        <w:t>.</w:t>
      </w:r>
      <w:r w:rsidR="0051594F">
        <w:t xml:space="preserve"> Bias is namelijk een vertekening in het data-resultaat doordat er te weinig aandacht wordt geschonken aan een onevenwichtige verdeling in de brongegevens.</w:t>
      </w:r>
      <w:r w:rsidR="00B4259E">
        <w:t xml:space="preserve"> Hier moet altijd rekening mee gehouden worden, want anders krijg je vertekende resultaten,</w:t>
      </w:r>
      <w:r w:rsidR="002B072C">
        <w:t xml:space="preserve"> </w:t>
      </w:r>
      <w:r w:rsidR="00CB21BA">
        <w:t>die een negatieve invloed kunnen hebben op het nemen van beslissing</w:t>
      </w:r>
      <w:r w:rsidR="00C2205B">
        <w:t>en</w:t>
      </w:r>
      <w:r w:rsidR="00CB21BA">
        <w:t xml:space="preserve"> </w:t>
      </w:r>
      <w:r w:rsidR="00C2205B">
        <w:t>waarvan deze</w:t>
      </w:r>
      <w:r w:rsidR="00CB21BA">
        <w:t xml:space="preserve"> data resultaten </w:t>
      </w:r>
      <w:r w:rsidR="00C2205B">
        <w:t>aan de basis liggen</w:t>
      </w:r>
      <w:r w:rsidR="00CB21BA">
        <w:t>.</w:t>
      </w:r>
    </w:p>
    <w:p w14:paraId="6D431ABE" w14:textId="5B786830" w:rsidR="00F12D85" w:rsidRDefault="00F12D85" w:rsidP="00CA77BE">
      <w:pPr>
        <w:spacing w:after="200" w:line="276" w:lineRule="auto"/>
        <w:jc w:val="left"/>
      </w:pPr>
      <w:r>
        <w:t xml:space="preserve">Verder werd er ingegaan op enkele ethische vraagstukken, waaronder het Trolley </w:t>
      </w:r>
      <w:proofErr w:type="spellStart"/>
      <w:r>
        <w:t>Problem</w:t>
      </w:r>
      <w:proofErr w:type="spellEnd"/>
      <w:r>
        <w:t xml:space="preserve">. Hierbij werd er verduidelijkt dat ethiek, data en ML erg sterk verbonden zijn. </w:t>
      </w:r>
      <w:r w:rsidR="00F91EC0">
        <w:t xml:space="preserve">Bij het maken van een AI willen we immers ook dat deze AI de ethische beslissingen neemt, die het meest logisch en ethisch verantwoord zijn. </w:t>
      </w:r>
    </w:p>
    <w:p w14:paraId="121D19A0" w14:textId="2549C8EF" w:rsidR="00C2205B" w:rsidRPr="00C2205B" w:rsidRDefault="00C2205B" w:rsidP="00601F76">
      <w:pPr>
        <w:pStyle w:val="Kop2"/>
        <w:spacing w:before="120"/>
        <w:rPr>
          <w:lang w:val="nl-NL"/>
        </w:rPr>
      </w:pPr>
      <w:bookmarkStart w:id="26" w:name="_Toc185768075"/>
      <w:r w:rsidRPr="00C2205B">
        <w:rPr>
          <w:lang w:val="nl-NL"/>
        </w:rPr>
        <w:t>Werkproces</w:t>
      </w:r>
      <w:bookmarkEnd w:id="26"/>
    </w:p>
    <w:p w14:paraId="378E1E4A" w14:textId="228E9670" w:rsidR="00282F24" w:rsidRDefault="001E1CA3" w:rsidP="00CA77BE">
      <w:pPr>
        <w:spacing w:after="200" w:line="276" w:lineRule="auto"/>
        <w:jc w:val="left"/>
      </w:pPr>
      <w:r>
        <w:t xml:space="preserve">Bij het eerste deel van het labo was het de bedoeling om een verslag te schrijven over een gegeven case. Ik schreef dit verslag </w:t>
      </w:r>
      <w:r w:rsidR="00F3497F">
        <w:t>zo goed mogelijk uit met mijn visie op data-ethiek centraal.</w:t>
      </w:r>
      <w:r w:rsidR="00BA52ED">
        <w:t xml:space="preserve"> Ik denk dat dit me wel vrij goed gelukt is, aangezien ik rekening heb gehouden met alle mogelijke factoren zoals GDPR, morele aspecten, privacy en de AI-act.</w:t>
      </w:r>
    </w:p>
    <w:p w14:paraId="2C8E7B3F" w14:textId="756499F7" w:rsidR="0050171D" w:rsidRDefault="004D5269" w:rsidP="00CA77BE">
      <w:pPr>
        <w:spacing w:after="200" w:line="276" w:lineRule="auto"/>
        <w:jc w:val="left"/>
      </w:pPr>
      <w:r>
        <w:t>In het tweede deel van het labo ging ik weer aan de slag met de “</w:t>
      </w:r>
      <w:proofErr w:type="spellStart"/>
      <w:r w:rsidR="00C2205B">
        <w:t>p</w:t>
      </w:r>
      <w:r>
        <w:t>andas</w:t>
      </w:r>
      <w:proofErr w:type="spellEnd"/>
      <w:r>
        <w:t>”-</w:t>
      </w:r>
      <w:proofErr w:type="spellStart"/>
      <w:r>
        <w:t>library</w:t>
      </w:r>
      <w:proofErr w:type="spellEnd"/>
      <w:r>
        <w:t xml:space="preserve"> in Python. </w:t>
      </w:r>
      <w:r w:rsidR="007B6612">
        <w:t>Het doel van de opdracht was om een script te maken dat een gegeven dataset zou classificeren.</w:t>
      </w:r>
      <w:r>
        <w:t xml:space="preserve"> </w:t>
      </w:r>
      <w:r w:rsidR="00626249">
        <w:t>Dit deed ik door de dataset in te laden, deze dan uit te lezen, transformaties er op uit te voeren, bewerk</w:t>
      </w:r>
      <w:r w:rsidR="00C2205B">
        <w:t>ingen</w:t>
      </w:r>
      <w:r w:rsidR="00626249">
        <w:t xml:space="preserve"> er mee te doen, een model te trainen voor het classificeren (20-80</w:t>
      </w:r>
      <w:r w:rsidR="00C2205B">
        <w:t xml:space="preserve"> ratio</w:t>
      </w:r>
      <w:r w:rsidR="00626249">
        <w:t>) en deze resultaten in een visuele voorstelling te gieten</w:t>
      </w:r>
      <w:r w:rsidR="0050171D">
        <w:t xml:space="preserve">. Ook werd er gevraagd om de data te anonimiseren. </w:t>
      </w:r>
    </w:p>
    <w:p w14:paraId="5774AFBD" w14:textId="20085B75" w:rsidR="002B2EC2" w:rsidRDefault="00C9236D" w:rsidP="00CA77BE">
      <w:pPr>
        <w:spacing w:after="200" w:line="276" w:lineRule="auto"/>
        <w:jc w:val="left"/>
        <w:rPr>
          <w:noProof/>
        </w:rPr>
      </w:pPr>
      <w:r w:rsidRPr="00C9236D">
        <w:rPr>
          <w:noProof/>
        </w:rPr>
        <w:t xml:space="preserve"> </w:t>
      </w:r>
      <w:r w:rsidRPr="00C9236D">
        <w:rPr>
          <w:noProof/>
        </w:rPr>
        <w:drawing>
          <wp:inline distT="0" distB="0" distL="0" distR="0" wp14:anchorId="36DD2667" wp14:editId="0146D120">
            <wp:extent cx="3500557" cy="1894205"/>
            <wp:effectExtent l="0" t="0" r="5080" b="0"/>
            <wp:docPr id="1484297543"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7543" name="Afbeelding 1" descr="Afbeelding met tekst, schermopname, diagram, lijn&#10;&#10;Automatisch gegenereerde beschrijving"/>
                    <pic:cNvPicPr/>
                  </pic:nvPicPr>
                  <pic:blipFill>
                    <a:blip r:embed="rId27"/>
                    <a:stretch>
                      <a:fillRect/>
                    </a:stretch>
                  </pic:blipFill>
                  <pic:spPr>
                    <a:xfrm>
                      <a:off x="0" y="0"/>
                      <a:ext cx="3516495" cy="1902829"/>
                    </a:xfrm>
                    <a:prstGeom prst="rect">
                      <a:avLst/>
                    </a:prstGeom>
                  </pic:spPr>
                </pic:pic>
              </a:graphicData>
            </a:graphic>
          </wp:inline>
        </w:drawing>
      </w:r>
      <w:r w:rsidR="005643B9" w:rsidRPr="005643B9">
        <w:rPr>
          <w:noProof/>
        </w:rPr>
        <w:t xml:space="preserve"> </w:t>
      </w:r>
      <w:r w:rsidR="009D1F57" w:rsidRPr="009B3C17">
        <w:rPr>
          <w:noProof/>
        </w:rPr>
        <w:drawing>
          <wp:inline distT="0" distB="0" distL="0" distR="0" wp14:anchorId="7BA949ED" wp14:editId="71524EE3">
            <wp:extent cx="2179831" cy="1950720"/>
            <wp:effectExtent l="0" t="0" r="0" b="0"/>
            <wp:docPr id="44413232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32323" name="Afbeelding 1" descr="Afbeelding met tekst, schermopname, Lettertyp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181783" cy="1952467"/>
                    </a:xfrm>
                    <a:prstGeom prst="rect">
                      <a:avLst/>
                    </a:prstGeom>
                  </pic:spPr>
                </pic:pic>
              </a:graphicData>
            </a:graphic>
          </wp:inline>
        </w:drawing>
      </w:r>
    </w:p>
    <w:p w14:paraId="3329C8F9" w14:textId="1D73DFD4" w:rsidR="00F36A01" w:rsidRDefault="002A4E0D" w:rsidP="00CA77BE">
      <w:pPr>
        <w:spacing w:after="200" w:line="276" w:lineRule="auto"/>
        <w:jc w:val="left"/>
        <w:rPr>
          <w:noProof/>
        </w:rPr>
      </w:pPr>
      <w:r>
        <w:rPr>
          <w:noProof/>
        </w:rPr>
        <w:t>Op bovenstaande resultaten zien we dat het witte ras over het algemeen veel meer verdient dan de andere rassen. Dit klopt echter niet</w:t>
      </w:r>
      <w:r w:rsidR="00286097">
        <w:rPr>
          <w:noProof/>
        </w:rPr>
        <w:t>, aangezien het witte</w:t>
      </w:r>
      <w:r w:rsidR="00F36A01">
        <w:rPr>
          <w:noProof/>
        </w:rPr>
        <w:t xml:space="preserve"> ras </w:t>
      </w:r>
      <w:r w:rsidR="00286097">
        <w:rPr>
          <w:noProof/>
        </w:rPr>
        <w:t xml:space="preserve">echter </w:t>
      </w:r>
      <w:r w:rsidR="00F36A01">
        <w:rPr>
          <w:noProof/>
        </w:rPr>
        <w:t>veel meer vertegenwoordigd</w:t>
      </w:r>
      <w:r w:rsidR="00286097">
        <w:rPr>
          <w:noProof/>
        </w:rPr>
        <w:t xml:space="preserve"> is</w:t>
      </w:r>
      <w:r w:rsidR="00F36A01">
        <w:rPr>
          <w:noProof/>
        </w:rPr>
        <w:t xml:space="preserve"> in de dataset dan alle andere rassen. Hierdoor zou bias kunnen ontstaan als ik geen rekening zou houden met het relatief aantal</w:t>
      </w:r>
      <w:r w:rsidR="00286097">
        <w:rPr>
          <w:noProof/>
        </w:rPr>
        <w:t xml:space="preserve">. </w:t>
      </w:r>
      <w:r w:rsidR="00CC4317">
        <w:rPr>
          <w:noProof/>
        </w:rPr>
        <w:t>Daarom is het belangrijk dat de verhouding per ras wordt berekend en dan op relatieve basis vergeleken wordt met de verhoudingen van de andere rassen.</w:t>
      </w:r>
    </w:p>
    <w:p w14:paraId="062C86E3" w14:textId="282706E6" w:rsidR="00FC686C" w:rsidRDefault="0043460E" w:rsidP="00CA77BE">
      <w:pPr>
        <w:spacing w:after="200" w:line="276" w:lineRule="auto"/>
        <w:jc w:val="left"/>
        <w:rPr>
          <w:noProof/>
        </w:rPr>
      </w:pPr>
      <w:r w:rsidRPr="0043460E">
        <w:rPr>
          <w:noProof/>
        </w:rPr>
        <w:lastRenderedPageBreak/>
        <w:drawing>
          <wp:inline distT="0" distB="0" distL="0" distR="0" wp14:anchorId="2ABB13C2" wp14:editId="13ADCD9F">
            <wp:extent cx="2348891" cy="1859280"/>
            <wp:effectExtent l="0" t="0" r="0" b="7620"/>
            <wp:docPr id="1694573189"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3189" name="Afbeelding 1" descr="Afbeelding met tekst, schermopname, diagram, Rechthoek&#10;&#10;Automatisch gegenereerde beschrijving"/>
                    <pic:cNvPicPr/>
                  </pic:nvPicPr>
                  <pic:blipFill>
                    <a:blip r:embed="rId29"/>
                    <a:stretch>
                      <a:fillRect/>
                    </a:stretch>
                  </pic:blipFill>
                  <pic:spPr>
                    <a:xfrm>
                      <a:off x="0" y="0"/>
                      <a:ext cx="2348891" cy="1859280"/>
                    </a:xfrm>
                    <a:prstGeom prst="rect">
                      <a:avLst/>
                    </a:prstGeom>
                  </pic:spPr>
                </pic:pic>
              </a:graphicData>
            </a:graphic>
          </wp:inline>
        </w:drawing>
      </w:r>
      <w:r w:rsidR="00F61688" w:rsidRPr="00F61688">
        <w:rPr>
          <w:noProof/>
        </w:rPr>
        <w:t xml:space="preserve"> </w:t>
      </w:r>
      <w:r w:rsidR="00F61688" w:rsidRPr="00F61688">
        <w:rPr>
          <w:noProof/>
        </w:rPr>
        <w:drawing>
          <wp:inline distT="0" distB="0" distL="0" distR="0" wp14:anchorId="6BF93D9D" wp14:editId="3540B960">
            <wp:extent cx="3358079" cy="1821180"/>
            <wp:effectExtent l="0" t="0" r="0" b="7620"/>
            <wp:docPr id="1500425929" name="Afbeelding 1" descr="Afbeelding met diagram, tekst,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5929" name="Afbeelding 1" descr="Afbeelding met diagram, tekst, schermopname, Rechthoek&#10;&#10;Automatisch gegenereerde beschrijving"/>
                    <pic:cNvPicPr/>
                  </pic:nvPicPr>
                  <pic:blipFill>
                    <a:blip r:embed="rId30"/>
                    <a:stretch>
                      <a:fillRect/>
                    </a:stretch>
                  </pic:blipFill>
                  <pic:spPr>
                    <a:xfrm>
                      <a:off x="0" y="0"/>
                      <a:ext cx="3358079" cy="1821180"/>
                    </a:xfrm>
                    <a:prstGeom prst="rect">
                      <a:avLst/>
                    </a:prstGeom>
                  </pic:spPr>
                </pic:pic>
              </a:graphicData>
            </a:graphic>
          </wp:inline>
        </w:drawing>
      </w:r>
      <w:r w:rsidR="004B747F" w:rsidRPr="004B747F">
        <w:rPr>
          <w:noProof/>
        </w:rPr>
        <w:drawing>
          <wp:inline distT="0" distB="0" distL="0" distR="0" wp14:anchorId="02F4C98C" wp14:editId="7C405F19">
            <wp:extent cx="5760720" cy="778510"/>
            <wp:effectExtent l="0" t="0" r="0" b="2540"/>
            <wp:docPr id="1256810702" name="Afbeelding 1" descr="Afbeelding me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0702" name="Afbeelding 1" descr="Afbeelding met schermopname, Lettertype&#10;&#10;Automatisch gegenereerde beschrijving"/>
                    <pic:cNvPicPr/>
                  </pic:nvPicPr>
                  <pic:blipFill>
                    <a:blip r:embed="rId31"/>
                    <a:stretch>
                      <a:fillRect/>
                    </a:stretch>
                  </pic:blipFill>
                  <pic:spPr>
                    <a:xfrm>
                      <a:off x="0" y="0"/>
                      <a:ext cx="5760720" cy="778510"/>
                    </a:xfrm>
                    <a:prstGeom prst="rect">
                      <a:avLst/>
                    </a:prstGeom>
                  </pic:spPr>
                </pic:pic>
              </a:graphicData>
            </a:graphic>
          </wp:inline>
        </w:drawing>
      </w:r>
    </w:p>
    <w:p w14:paraId="200AD9F5" w14:textId="02B880DA" w:rsidR="00096089" w:rsidRPr="00096089" w:rsidRDefault="003860AF" w:rsidP="00096089">
      <w:pPr>
        <w:spacing w:after="200" w:line="276" w:lineRule="auto"/>
        <w:jc w:val="left"/>
        <w:rPr>
          <w:noProof/>
          <w:lang w:val="nl-NL"/>
        </w:rPr>
      </w:pPr>
      <w:r>
        <w:rPr>
          <w:noProof/>
          <w:lang w:val="nl-NL"/>
        </w:rPr>
        <w:t>Hieronder vind je mijn reflectie op de gevonden bias, de prestatie-analyse van het model, de interpretatie van de Fairness-metrics en de impact van de anonimisatie</w:t>
      </w:r>
      <w:r w:rsidR="00110440">
        <w:rPr>
          <w:noProof/>
          <w:lang w:val="nl-NL"/>
        </w:rPr>
        <w:t xml:space="preserve"> op de data</w:t>
      </w:r>
      <w:r w:rsidR="00096089" w:rsidRPr="00096089">
        <w:rPr>
          <w:noProof/>
          <w:lang w:val="nl-NL"/>
        </w:rPr>
        <w:t>:</w:t>
      </w:r>
    </w:p>
    <w:p w14:paraId="5B584A31" w14:textId="225DEDFB" w:rsidR="00096089" w:rsidRPr="00096089" w:rsidRDefault="00D95E90" w:rsidP="008D6FBB">
      <w:pPr>
        <w:spacing w:after="120" w:line="276" w:lineRule="auto"/>
        <w:ind w:left="709"/>
        <w:jc w:val="left"/>
        <w:rPr>
          <w:b/>
          <w:bCs/>
          <w:i/>
          <w:iCs/>
          <w:noProof/>
          <w:sz w:val="20"/>
          <w:szCs w:val="20"/>
        </w:rPr>
      </w:pPr>
      <w:r w:rsidRPr="007B35D3">
        <w:rPr>
          <w:b/>
          <w:bCs/>
          <w:i/>
          <w:iCs/>
          <w:noProof/>
          <w:sz w:val="20"/>
          <w:szCs w:val="20"/>
        </w:rPr>
        <w:t xml:space="preserve">Reflectie labo </w:t>
      </w:r>
      <w:r w:rsidR="008C5D3A" w:rsidRPr="007B35D3">
        <w:rPr>
          <w:b/>
          <w:bCs/>
          <w:i/>
          <w:iCs/>
          <w:noProof/>
          <w:sz w:val="20"/>
          <w:szCs w:val="20"/>
        </w:rPr>
        <w:t>6</w:t>
      </w:r>
      <w:r w:rsidRPr="007B35D3">
        <w:rPr>
          <w:b/>
          <w:bCs/>
          <w:i/>
          <w:iCs/>
          <w:noProof/>
          <w:sz w:val="20"/>
          <w:szCs w:val="20"/>
        </w:rPr>
        <w:t>.2</w:t>
      </w:r>
      <w:r w:rsidR="00D37DD3" w:rsidRPr="007B35D3">
        <w:rPr>
          <w:b/>
          <w:bCs/>
          <w:i/>
          <w:iCs/>
          <w:noProof/>
          <w:sz w:val="20"/>
          <w:szCs w:val="20"/>
        </w:rPr>
        <w:t>:</w:t>
      </w:r>
    </w:p>
    <w:p w14:paraId="0C1E97B0" w14:textId="2960DA21" w:rsidR="00096089" w:rsidRPr="007B35D3" w:rsidRDefault="00096089" w:rsidP="00AA6C84">
      <w:pPr>
        <w:spacing w:after="200" w:line="276" w:lineRule="auto"/>
        <w:ind w:left="708"/>
        <w:jc w:val="left"/>
        <w:rPr>
          <w:i/>
          <w:iCs/>
          <w:noProof/>
          <w:sz w:val="20"/>
          <w:szCs w:val="20"/>
        </w:rPr>
      </w:pPr>
      <w:r w:rsidRPr="00096089">
        <w:rPr>
          <w:i/>
          <w:iCs/>
          <w:noProof/>
          <w:sz w:val="20"/>
          <w:szCs w:val="20"/>
        </w:rPr>
        <w:t>De dataset vertoont een duidelijke bias, namelijk bias in inkomen tussen mannen en vrouwen en tussen de verschillende rassen.</w:t>
      </w:r>
      <w:r w:rsidR="007A08BD" w:rsidRPr="007B35D3">
        <w:rPr>
          <w:i/>
          <w:iCs/>
          <w:noProof/>
          <w:sz w:val="20"/>
          <w:szCs w:val="20"/>
        </w:rPr>
        <w:t xml:space="preserve"> </w:t>
      </w:r>
      <w:r w:rsidRPr="00096089">
        <w:rPr>
          <w:i/>
          <w:iCs/>
          <w:noProof/>
          <w:sz w:val="20"/>
          <w:szCs w:val="20"/>
        </w:rPr>
        <w:t>Het model presteert beter voor de meerderheidsgroepen (mannen, wit) en minder goed voor de minderheidsgroepen (vrouwen, andere rassen).</w:t>
      </w:r>
      <w:r w:rsidR="007A08BD" w:rsidRPr="007B35D3">
        <w:rPr>
          <w:i/>
          <w:iCs/>
          <w:noProof/>
          <w:sz w:val="20"/>
          <w:szCs w:val="20"/>
        </w:rPr>
        <w:t xml:space="preserve"> </w:t>
      </w:r>
      <w:r w:rsidRPr="00096089">
        <w:rPr>
          <w:i/>
          <w:iCs/>
          <w:noProof/>
          <w:sz w:val="20"/>
          <w:szCs w:val="20"/>
        </w:rPr>
        <w:t>Fairness metrics zoals Demographic Parity en Equal Opportunity laten zien dat er sprake is van ongelijkheid tussen de groepen.</w:t>
      </w:r>
      <w:r w:rsidR="007A08BD" w:rsidRPr="007B35D3">
        <w:rPr>
          <w:i/>
          <w:iCs/>
          <w:noProof/>
          <w:sz w:val="20"/>
          <w:szCs w:val="20"/>
        </w:rPr>
        <w:t xml:space="preserve"> </w:t>
      </w:r>
      <w:r w:rsidRPr="00096089">
        <w:rPr>
          <w:i/>
          <w:iCs/>
          <w:noProof/>
          <w:sz w:val="20"/>
          <w:szCs w:val="20"/>
        </w:rPr>
        <w:t>Anonimisatie door het groeperen van leeftijd en het vervangen van geslacht en ras door generieke labels verlaagt de mogelijkheid om direct informatie uit de dataset te herleiden. Het nadeel is een kleine achteruitgang in de modelprestaties.</w:t>
      </w:r>
      <w:r w:rsidR="007A08BD" w:rsidRPr="007B35D3">
        <w:rPr>
          <w:i/>
          <w:iCs/>
          <w:noProof/>
          <w:sz w:val="20"/>
          <w:szCs w:val="20"/>
        </w:rPr>
        <w:t xml:space="preserve"> </w:t>
      </w:r>
      <w:r w:rsidRPr="00096089">
        <w:rPr>
          <w:i/>
          <w:iCs/>
          <w:noProof/>
          <w:sz w:val="20"/>
          <w:szCs w:val="20"/>
        </w:rPr>
        <w:t>De keuze om wel of niet te anonimiseren en in welke mate is een afweging tussen privacy en de nauwkeurigheid van het model die we willen behalen.</w:t>
      </w:r>
    </w:p>
    <w:p w14:paraId="6342821E" w14:textId="77777777" w:rsidR="00C2205B" w:rsidRDefault="00C2205B" w:rsidP="00601F76">
      <w:pPr>
        <w:pStyle w:val="Kop2"/>
        <w:spacing w:before="120"/>
      </w:pPr>
      <w:bookmarkStart w:id="27" w:name="_Toc185768076"/>
      <w:r>
        <w:t>Conclusie</w:t>
      </w:r>
      <w:bookmarkEnd w:id="27"/>
    </w:p>
    <w:p w14:paraId="69707455" w14:textId="0B5F54BD" w:rsidR="00282F24" w:rsidRDefault="00282F24" w:rsidP="00CA77BE">
      <w:pPr>
        <w:spacing w:after="200" w:line="276" w:lineRule="auto"/>
        <w:jc w:val="left"/>
      </w:pPr>
      <w:r>
        <w:t xml:space="preserve">Tot slot gaf Dhr. </w:t>
      </w:r>
      <w:proofErr w:type="spellStart"/>
      <w:r>
        <w:t>Haddouchi</w:t>
      </w:r>
      <w:proofErr w:type="spellEnd"/>
      <w:r>
        <w:t xml:space="preserve"> ons ook nog enkele </w:t>
      </w:r>
      <w:r w:rsidR="00E63BB1">
        <w:t>b</w:t>
      </w:r>
      <w:r w:rsidRPr="00282F24">
        <w:t xml:space="preserve">est </w:t>
      </w:r>
      <w:proofErr w:type="spellStart"/>
      <w:r w:rsidRPr="00282F24">
        <w:t>practices</w:t>
      </w:r>
      <w:proofErr w:type="spellEnd"/>
      <w:r w:rsidRPr="00282F24">
        <w:t xml:space="preserve"> voor ethische ontwikkeling in data</w:t>
      </w:r>
      <w:r w:rsidR="00E63BB1">
        <w:t xml:space="preserve"> mee. Het is namelijk belangrijk dat we rekening houden met zaken als eigenaarschap, transparantie in dataverzameling, privacy, intentie en uitkomst van data-</w:t>
      </w:r>
      <w:proofErr w:type="spellStart"/>
      <w:r w:rsidR="00E63BB1">
        <w:t>anlyse</w:t>
      </w:r>
      <w:proofErr w:type="spellEnd"/>
      <w:r w:rsidR="00E63BB1">
        <w:t xml:space="preserve"> bij het werken met data.</w:t>
      </w:r>
    </w:p>
    <w:p w14:paraId="1F60F546" w14:textId="3DB19396" w:rsidR="00AE67AF" w:rsidRPr="004046BF" w:rsidRDefault="00AE67AF" w:rsidP="00CA77BE">
      <w:pPr>
        <w:spacing w:after="200" w:line="276" w:lineRule="auto"/>
        <w:jc w:val="left"/>
      </w:pPr>
      <w:r>
        <w:t xml:space="preserve">Uit deze les neem ik vooral het ethische en relatieve aspect mee. Hiermee bedoel ik </w:t>
      </w:r>
      <w:r w:rsidR="00156E43">
        <w:t>dat het</w:t>
      </w:r>
      <w:r>
        <w:t xml:space="preserve"> </w:t>
      </w:r>
      <w:r w:rsidR="00156E43">
        <w:t xml:space="preserve">rekening houden met deze zaken cruciaal is en aan de basis ligt van het werken met data en AI. </w:t>
      </w:r>
      <w:r w:rsidR="00CE7798">
        <w:t>Het is van belang dat de verhouding van verkregen data-resultaten altijd mee verrekend wordt</w:t>
      </w:r>
      <w:r w:rsidR="0005696A">
        <w:t>!</w:t>
      </w:r>
    </w:p>
    <w:p w14:paraId="388E857F" w14:textId="53C76DBF" w:rsidR="003A6D8E" w:rsidRPr="004046BF" w:rsidRDefault="003A6D8E" w:rsidP="00CA77BE">
      <w:pPr>
        <w:spacing w:after="200" w:line="276" w:lineRule="auto"/>
        <w:jc w:val="left"/>
      </w:pPr>
      <w:r w:rsidRPr="004046BF">
        <w:br w:type="page"/>
      </w:r>
    </w:p>
    <w:bookmarkStart w:id="28" w:name="_Toc185768077" w:displacedByCustomXml="next"/>
    <w:sdt>
      <w:sdtPr>
        <w:rPr>
          <w:rFonts w:cs="Times New Roman"/>
          <w:bCs w:val="0"/>
          <w:kern w:val="0"/>
          <w:sz w:val="22"/>
          <w:szCs w:val="24"/>
          <w:lang w:val="nl-NL"/>
        </w:rPr>
        <w:id w:val="632911567"/>
        <w:docPartObj>
          <w:docPartGallery w:val="Bibliographies"/>
          <w:docPartUnique/>
        </w:docPartObj>
      </w:sdtPr>
      <w:sdtEndPr>
        <w:rPr>
          <w:lang w:val="nl-BE"/>
        </w:rPr>
      </w:sdtEndPr>
      <w:sdtContent>
        <w:p w14:paraId="3D370B66" w14:textId="6D7AE202" w:rsidR="00053DE2" w:rsidRPr="005101FF" w:rsidRDefault="00F97B55" w:rsidP="00B45781">
          <w:pPr>
            <w:pStyle w:val="Kop1"/>
            <w:spacing w:before="0"/>
            <w:rPr>
              <w:b/>
              <w:bCs w:val="0"/>
              <w:lang w:val="en-US"/>
            </w:rPr>
          </w:pPr>
          <w:r w:rsidRPr="005101FF">
            <w:rPr>
              <w:b/>
              <w:bCs w:val="0"/>
              <w:lang w:val="en-US"/>
            </w:rPr>
            <w:t>Bronnen</w:t>
          </w:r>
          <w:bookmarkEnd w:id="28"/>
        </w:p>
        <w:sdt>
          <w:sdtPr>
            <w:id w:val="-573587230"/>
            <w:bibliography/>
          </w:sdtPr>
          <w:sdtContent>
            <w:p w14:paraId="2BA50D19" w14:textId="77777777" w:rsidR="00BC70A3" w:rsidRDefault="00053DE2" w:rsidP="00BC70A3">
              <w:pPr>
                <w:pStyle w:val="Bibliografie"/>
                <w:ind w:left="720" w:hanging="720"/>
                <w:rPr>
                  <w:noProof/>
                  <w:sz w:val="24"/>
                  <w:lang w:val="en-US"/>
                </w:rPr>
              </w:pPr>
              <w:r>
                <w:fldChar w:fldCharType="begin"/>
              </w:r>
              <w:r w:rsidRPr="002171AD">
                <w:rPr>
                  <w:lang w:val="en-US"/>
                </w:rPr>
                <w:instrText>BIBLIOGRAPHY</w:instrText>
              </w:r>
              <w:r>
                <w:fldChar w:fldCharType="separate"/>
              </w:r>
              <w:r w:rsidR="00BC70A3">
                <w:rPr>
                  <w:i/>
                  <w:iCs/>
                  <w:noProof/>
                  <w:lang w:val="en-US"/>
                </w:rPr>
                <w:t>Dashboard</w:t>
              </w:r>
              <w:r w:rsidR="00BC70A3">
                <w:rPr>
                  <w:noProof/>
                  <w:lang w:val="en-US"/>
                </w:rPr>
                <w:t>. (2024, oktober 27). Retrieved from Google Cloud Skills Boost: https://www.cloudskillsboost.google/</w:t>
              </w:r>
            </w:p>
            <w:p w14:paraId="75F439F1" w14:textId="77777777" w:rsidR="00BC70A3" w:rsidRDefault="00BC70A3" w:rsidP="00BC70A3">
              <w:pPr>
                <w:pStyle w:val="Bibliografie"/>
                <w:ind w:left="720" w:hanging="720"/>
                <w:rPr>
                  <w:noProof/>
                  <w:lang w:val="en-US"/>
                </w:rPr>
              </w:pPr>
              <w:r>
                <w:rPr>
                  <w:i/>
                  <w:iCs/>
                  <w:noProof/>
                  <w:lang w:val="en-US"/>
                </w:rPr>
                <w:t>Google Cloud Platform lets you build, deploy, and scale applications, websites, and services on the same infrastructure as Google.</w:t>
              </w:r>
              <w:r>
                <w:rPr>
                  <w:noProof/>
                  <w:lang w:val="en-US"/>
                </w:rPr>
                <w:t xml:space="preserve"> (2024, oktober 27). Retrieved from Google Cloud Platform: https://console.cloud.google.com/</w:t>
              </w:r>
            </w:p>
            <w:p w14:paraId="355FC5CB" w14:textId="77777777" w:rsidR="00BC70A3" w:rsidRDefault="00BC70A3" w:rsidP="00BC70A3">
              <w:pPr>
                <w:pStyle w:val="Bibliografie"/>
                <w:ind w:left="720" w:hanging="720"/>
                <w:rPr>
                  <w:noProof/>
                  <w:lang w:val="en-US"/>
                </w:rPr>
              </w:pPr>
              <w:r>
                <w:rPr>
                  <w:i/>
                  <w:iCs/>
                  <w:noProof/>
                  <w:lang w:val="en-US"/>
                </w:rPr>
                <w:t>pandas documentation - pandas 2.2.3 documentation</w:t>
              </w:r>
              <w:r>
                <w:rPr>
                  <w:noProof/>
                  <w:lang w:val="en-US"/>
                </w:rPr>
                <w:t>. (2024, september 20). Retrieved from pydata: https://pandas.pydata.org/docs/</w:t>
              </w:r>
            </w:p>
            <w:p w14:paraId="3633BE4F" w14:textId="77777777" w:rsidR="00BC70A3" w:rsidRDefault="00BC70A3" w:rsidP="00BC70A3">
              <w:pPr>
                <w:pStyle w:val="Bibliografie"/>
                <w:ind w:left="720" w:hanging="720"/>
                <w:rPr>
                  <w:noProof/>
                  <w:lang w:val="en-US"/>
                </w:rPr>
              </w:pPr>
              <w:r w:rsidRPr="00BC70A3">
                <w:rPr>
                  <w:noProof/>
                </w:rPr>
                <w:t xml:space="preserve">s.n. (2024, oktober 10). </w:t>
              </w:r>
              <w:r w:rsidRPr="00BC70A3">
                <w:rPr>
                  <w:i/>
                  <w:iCs/>
                  <w:noProof/>
                </w:rPr>
                <w:t>Oefening: gegevens laden in Power BI Desktop</w:t>
              </w:r>
              <w:r w:rsidRPr="00BC70A3">
                <w:rPr>
                  <w:noProof/>
                </w:rPr>
                <w:t xml:space="preserve">. </w:t>
              </w:r>
              <w:r>
                <w:rPr>
                  <w:noProof/>
                  <w:lang w:val="en-US"/>
                </w:rPr>
                <w:t>Retrieved from Microsoft Learn: https://learn.microsoft.com/nl-nl/training/modules/clean-data-power-bi/8-lab</w:t>
              </w:r>
            </w:p>
            <w:p w14:paraId="1257B903" w14:textId="7448D554" w:rsidR="00053DE2" w:rsidRPr="0095463A" w:rsidRDefault="00053DE2" w:rsidP="00BC70A3">
              <w:pPr>
                <w:rPr>
                  <w:sz w:val="2"/>
                  <w:szCs w:val="2"/>
                </w:rPr>
              </w:pPr>
              <w:r>
                <w:rPr>
                  <w:b/>
                  <w:bCs/>
                </w:rPr>
                <w:fldChar w:fldCharType="end"/>
              </w:r>
            </w:p>
          </w:sdtContent>
        </w:sdt>
      </w:sdtContent>
    </w:sdt>
    <w:sectPr w:rsidR="00053DE2" w:rsidRPr="0095463A" w:rsidSect="00905966">
      <w:headerReference w:type="default" r:id="rId32"/>
      <w:footerReference w:type="even" r:id="rId33"/>
      <w:footerReference w:type="default" r:id="rId34"/>
      <w:headerReference w:type="firs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DEA5D" w14:textId="77777777" w:rsidR="00165BB6" w:rsidRPr="00B574CE" w:rsidRDefault="00165BB6" w:rsidP="00B037EA">
      <w:r w:rsidRPr="00B574CE">
        <w:separator/>
      </w:r>
    </w:p>
  </w:endnote>
  <w:endnote w:type="continuationSeparator" w:id="0">
    <w:p w14:paraId="3CDF0D45" w14:textId="77777777" w:rsidR="00165BB6" w:rsidRPr="00B574CE" w:rsidRDefault="00165BB6" w:rsidP="00B037EA">
      <w:r w:rsidRPr="00B574CE">
        <w:continuationSeparator/>
      </w:r>
    </w:p>
  </w:endnote>
  <w:endnote w:type="continuationNotice" w:id="1">
    <w:p w14:paraId="0FA12D82" w14:textId="77777777" w:rsidR="00165BB6" w:rsidRPr="00B574CE" w:rsidRDefault="00165BB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594050721"/>
      <w:docPartObj>
        <w:docPartGallery w:val="Page Numbers (Bottom of Page)"/>
        <w:docPartUnique/>
      </w:docPartObj>
    </w:sdtPr>
    <w:sdtContent>
      <w:p w14:paraId="1426D716" w14:textId="38587B63" w:rsidR="00690C5E" w:rsidRPr="00B574CE" w:rsidRDefault="00690C5E">
        <w:pPr>
          <w:pStyle w:val="Voettekst"/>
          <w:framePr w:wrap="none" w:vAnchor="text" w:hAnchor="margin" w:xAlign="right" w:y="1"/>
          <w:rPr>
            <w:rStyle w:val="Paginanummer"/>
          </w:rPr>
        </w:pPr>
        <w:r w:rsidRPr="00B574CE">
          <w:rPr>
            <w:rStyle w:val="Paginanummer"/>
          </w:rPr>
          <w:fldChar w:fldCharType="begin"/>
        </w:r>
        <w:r w:rsidRPr="00B574CE">
          <w:rPr>
            <w:rStyle w:val="Paginanummer"/>
          </w:rPr>
          <w:instrText xml:space="preserve"> PAGE </w:instrText>
        </w:r>
        <w:r w:rsidRPr="00B574CE">
          <w:rPr>
            <w:rStyle w:val="Paginanummer"/>
          </w:rPr>
          <w:fldChar w:fldCharType="end"/>
        </w:r>
      </w:p>
    </w:sdtContent>
  </w:sdt>
  <w:p w14:paraId="7797C328" w14:textId="77777777" w:rsidR="00690C5E" w:rsidRPr="00B574C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1FE0D" w14:textId="0B6A232C" w:rsidR="00690C5E" w:rsidRPr="00B574CE" w:rsidRDefault="00D14DB4" w:rsidP="0084641A">
    <w:pPr>
      <w:pStyle w:val="Voettekst"/>
      <w:framePr w:wrap="none" w:vAnchor="text" w:hAnchor="page" w:x="9793" w:y="-29"/>
      <w:rPr>
        <w:sz w:val="18"/>
      </w:rPr>
    </w:pPr>
    <w:r w:rsidRPr="00B574CE">
      <w:rPr>
        <w:sz w:val="18"/>
      </w:rPr>
      <w:t xml:space="preserve">Pagina </w:t>
    </w:r>
    <w:sdt>
      <w:sdtPr>
        <w:rPr>
          <w:sz w:val="18"/>
        </w:rPr>
        <w:id w:val="814762721"/>
        <w:docPartObj>
          <w:docPartGallery w:val="Page Numbers (Bottom of Page)"/>
          <w:docPartUnique/>
        </w:docPartObj>
      </w:sdtPr>
      <w:sdtContent>
        <w:r w:rsidR="00690C5E" w:rsidRPr="00B574CE">
          <w:rPr>
            <w:sz w:val="18"/>
          </w:rPr>
          <w:fldChar w:fldCharType="begin"/>
        </w:r>
        <w:r w:rsidR="00690C5E" w:rsidRPr="00B574CE">
          <w:rPr>
            <w:sz w:val="18"/>
          </w:rPr>
          <w:instrText xml:space="preserve"> PAGE </w:instrText>
        </w:r>
        <w:r w:rsidR="00690C5E" w:rsidRPr="00B574CE">
          <w:rPr>
            <w:sz w:val="18"/>
          </w:rPr>
          <w:fldChar w:fldCharType="separate"/>
        </w:r>
        <w:r w:rsidR="00690C5E" w:rsidRPr="00B574CE">
          <w:rPr>
            <w:sz w:val="18"/>
          </w:rPr>
          <w:t>2</w:t>
        </w:r>
        <w:r w:rsidR="00690C5E" w:rsidRPr="00B574CE">
          <w:rPr>
            <w:sz w:val="18"/>
          </w:rPr>
          <w:fldChar w:fldCharType="end"/>
        </w:r>
        <w:r w:rsidRPr="00B574CE">
          <w:rPr>
            <w:sz w:val="18"/>
          </w:rPr>
          <w:t xml:space="preserve"> van</w:t>
        </w:r>
        <w:r w:rsidR="00AB6E50" w:rsidRPr="00B574CE">
          <w:rPr>
            <w:sz w:val="18"/>
          </w:rPr>
          <w:t xml:space="preserve"> </w:t>
        </w:r>
        <w:r w:rsidR="0084641A" w:rsidRPr="00B574CE">
          <w:rPr>
            <w:sz w:val="18"/>
          </w:rPr>
          <w:fldChar w:fldCharType="begin"/>
        </w:r>
        <w:r w:rsidR="0084641A" w:rsidRPr="00B574CE">
          <w:rPr>
            <w:sz w:val="18"/>
          </w:rPr>
          <w:instrText xml:space="preserve"> NUMPAGES  \* MERGEFORMAT </w:instrText>
        </w:r>
        <w:r w:rsidR="0084641A" w:rsidRPr="00B574CE">
          <w:rPr>
            <w:sz w:val="18"/>
          </w:rPr>
          <w:fldChar w:fldCharType="separate"/>
        </w:r>
        <w:r w:rsidR="0084641A" w:rsidRPr="00B574CE">
          <w:rPr>
            <w:sz w:val="18"/>
          </w:rPr>
          <w:t>8</w:t>
        </w:r>
        <w:r w:rsidR="0084641A" w:rsidRPr="00B574CE">
          <w:rPr>
            <w:sz w:val="18"/>
          </w:rPr>
          <w:fldChar w:fldCharType="end"/>
        </w:r>
        <w:r w:rsidRPr="00B574CE">
          <w:rPr>
            <w:sz w:val="18"/>
          </w:rPr>
          <w:t xml:space="preserve"> </w:t>
        </w:r>
      </w:sdtContent>
    </w:sdt>
  </w:p>
  <w:sdt>
    <w:sdtPr>
      <w:rPr>
        <w:sz w:val="18"/>
        <w:szCs w:val="18"/>
      </w:rPr>
      <w:id w:val="696429212"/>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1CF4AB1" w14:textId="319293EA" w:rsidR="00F61BA0" w:rsidRPr="00B574CE" w:rsidRDefault="00DF53AA" w:rsidP="00690C5E">
            <w:pPr>
              <w:tabs>
                <w:tab w:val="right" w:pos="9072"/>
              </w:tabs>
              <w:ind w:right="360"/>
              <w:rPr>
                <w:sz w:val="18"/>
              </w:rPr>
            </w:pPr>
            <w:r>
              <w:rPr>
                <w:sz w:val="18"/>
              </w:rPr>
              <w:t xml:space="preserve">Portfolio </w:t>
            </w:r>
            <w:proofErr w:type="spellStart"/>
            <w:r>
              <w:rPr>
                <w:sz w:val="18"/>
              </w:rPr>
              <w:t>DataFoundations</w:t>
            </w:r>
            <w:proofErr w:type="spellEnd"/>
            <w:r>
              <w:rPr>
                <w:sz w:val="18"/>
              </w:rPr>
              <w:t xml:space="preserve"> – Kobe Vervoort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D014B" w14:textId="77777777" w:rsidR="00165BB6" w:rsidRPr="00B574CE" w:rsidRDefault="00165BB6" w:rsidP="00B037EA">
      <w:r w:rsidRPr="00B574CE">
        <w:separator/>
      </w:r>
    </w:p>
  </w:footnote>
  <w:footnote w:type="continuationSeparator" w:id="0">
    <w:p w14:paraId="1017D8F2" w14:textId="77777777" w:rsidR="00165BB6" w:rsidRPr="00B574CE" w:rsidRDefault="00165BB6" w:rsidP="00B037EA">
      <w:r w:rsidRPr="00B574CE">
        <w:continuationSeparator/>
      </w:r>
    </w:p>
  </w:footnote>
  <w:footnote w:type="continuationNotice" w:id="1">
    <w:p w14:paraId="27A30B46" w14:textId="77777777" w:rsidR="00165BB6" w:rsidRPr="00B574CE" w:rsidRDefault="00165BB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730AE" w14:textId="6DFADE49" w:rsidR="00F61BA0" w:rsidRPr="00B574CE" w:rsidRDefault="00F61BA0" w:rsidP="005F5CC9">
    <w:pPr>
      <w:pStyle w:val="Koptekst"/>
    </w:pPr>
    <w:r w:rsidRPr="00B574CE">
      <w:rPr>
        <w:bCs/>
        <w:sz w:val="24"/>
      </w:rPr>
      <w:tab/>
    </w:r>
    <w:r w:rsidRPr="00B574CE">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263AE" w14:textId="2C6EA47F" w:rsidR="00F61BA0" w:rsidRPr="00B574CE" w:rsidRDefault="00AD4155">
    <w:pPr>
      <w:pStyle w:val="Koptekst"/>
    </w:pPr>
    <w:r w:rsidRPr="00B574CE">
      <w:rPr>
        <w:noProof/>
        <w:lang w:eastAsia="nl-BE"/>
      </w:rPr>
      <mc:AlternateContent>
        <mc:Choice Requires="wps">
          <w:drawing>
            <wp:anchor distT="0" distB="0" distL="114300" distR="114300" simplePos="0" relativeHeight="251658242" behindDoc="0" locked="0" layoutInCell="1" allowOverlap="1" wp14:anchorId="2726B019" wp14:editId="5D18B4F4">
              <wp:simplePos x="0" y="0"/>
              <wp:positionH relativeFrom="page">
                <wp:posOffset>5433060</wp:posOffset>
              </wp:positionH>
              <wp:positionV relativeFrom="paragraph">
                <wp:posOffset>-22860</wp:posOffset>
              </wp:positionV>
              <wp:extent cx="2118360" cy="446405"/>
              <wp:effectExtent l="0" t="0" r="0" b="0"/>
              <wp:wrapNone/>
              <wp:docPr id="13" name="Tekstvak 13"/>
              <wp:cNvGraphicFramePr/>
              <a:graphic xmlns:a="http://schemas.openxmlformats.org/drawingml/2006/main">
                <a:graphicData uri="http://schemas.microsoft.com/office/word/2010/wordprocessingShape">
                  <wps:wsp>
                    <wps:cNvSpPr txBox="1"/>
                    <wps:spPr>
                      <a:xfrm>
                        <a:off x="0" y="0"/>
                        <a:ext cx="2118360" cy="446405"/>
                      </a:xfrm>
                      <a:prstGeom prst="rect">
                        <a:avLst/>
                      </a:prstGeom>
                      <a:noFill/>
                      <a:ln w="6350">
                        <a:noFill/>
                      </a:ln>
                    </wps:spPr>
                    <wps:txbx>
                      <w:txbxContent>
                        <w:p w14:paraId="0F009085" w14:textId="4708ADE4" w:rsidR="00F61BA0" w:rsidRPr="00B574CE" w:rsidRDefault="00266333">
                          <w:pPr>
                            <w:rPr>
                              <w:rFonts w:ascii="Bahnschrift" w:hAnsi="Bahnschrift"/>
                              <w:color w:val="FFFFFF" w:themeColor="background1"/>
                              <w:sz w:val="40"/>
                            </w:rPr>
                          </w:pPr>
                          <w:proofErr w:type="spellStart"/>
                          <w:r w:rsidRPr="00B574CE">
                            <w:rPr>
                              <w:rFonts w:ascii="Bahnschrift" w:hAnsi="Bahnschrift"/>
                              <w:color w:val="FFFFFF" w:themeColor="background1"/>
                              <w:sz w:val="40"/>
                            </w:rPr>
                            <w:t>DataFoundations</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8pt;margin-top:-1.8pt;width:166.8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" filled="f" stroked="f" strokeweight=".5pt">
              <v:textbox>
                <w:txbxContent>
                  <w:p w14:paraId="0F009085" w14:textId="4708ADE4" w:rsidR="00F61BA0" w:rsidRPr="00B574CE" w:rsidRDefault="00266333">
                    <w:pPr>
                      <w:rPr>
                        <w:rFonts w:ascii="Bahnschrift" w:hAnsi="Bahnschrift"/>
                        <w:color w:val="FFFFFF" w:themeColor="background1"/>
                        <w:sz w:val="40"/>
                      </w:rPr>
                    </w:pPr>
                    <w:proofErr w:type="spellStart"/>
                    <w:r w:rsidRPr="00B574CE">
                      <w:rPr>
                        <w:rFonts w:ascii="Bahnschrift" w:hAnsi="Bahnschrift"/>
                        <w:color w:val="FFFFFF" w:themeColor="background1"/>
                        <w:sz w:val="40"/>
                      </w:rPr>
                      <w:t>DataFoundations</w:t>
                    </w:r>
                    <w:proofErr w:type="spellEnd"/>
                  </w:p>
                </w:txbxContent>
              </v:textbox>
              <w10:wrap anchorx="page"/>
            </v:shape>
          </w:pict>
        </mc:Fallback>
      </mc:AlternateContent>
    </w:r>
    <w:r w:rsidR="00B43442" w:rsidRPr="00B574CE">
      <w:rPr>
        <w:noProof/>
        <w:lang w:eastAsia="nl-BE"/>
      </w:rPr>
      <mc:AlternateContent>
        <mc:Choice Requires="wpg">
          <w:drawing>
            <wp:anchor distT="0" distB="0" distL="114300" distR="114300" simplePos="0" relativeHeight="251658240" behindDoc="1" locked="0" layoutInCell="1" allowOverlap="1" wp14:anchorId="0A963368" wp14:editId="759FA781">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4713FEEC"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">
                <v:imagedata r:id="rId4" o:title=""/>
              </v:shape>
              <w10:wrap anchorx="page"/>
            </v:group>
          </w:pict>
        </mc:Fallback>
      </mc:AlternateContent>
    </w:r>
    <w:r w:rsidR="00F61BA0" w:rsidRPr="00B574CE">
      <w:rPr>
        <w:noProof/>
        <w:lang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svg="http://schemas.microsoft.com/office/drawing/2016/SVG/main" xmlns:wp14="http://schemas.microsoft.com/office/word/2010/wordml" xmlns:a14="http://schemas.microsoft.com/office/drawing/2010/main" xmlns:pic="http://schemas.openxmlformats.org/drawingml/2006/picture" xmlns:a="http://schemas.openxmlformats.org/drawingml/2006/main" xmlns:arto="http://schemas.microsoft.com/office/word/2006/arto">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sidRPr="00B574CE">
      <w:rPr>
        <w:noProof/>
        <w:lang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D18E0"/>
    <w:multiLevelType w:val="hybridMultilevel"/>
    <w:tmpl w:val="7ECCE652"/>
    <w:lvl w:ilvl="0" w:tplc="AA167734">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76C4F09"/>
    <w:multiLevelType w:val="multilevel"/>
    <w:tmpl w:val="7FDC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F4AB4"/>
    <w:multiLevelType w:val="hybridMultilevel"/>
    <w:tmpl w:val="F7CCE0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6A97F3A"/>
    <w:multiLevelType w:val="hybridMultilevel"/>
    <w:tmpl w:val="45588C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0D36F29"/>
    <w:multiLevelType w:val="hybridMultilevel"/>
    <w:tmpl w:val="66A8D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5D695146"/>
    <w:multiLevelType w:val="hybridMultilevel"/>
    <w:tmpl w:val="76065DF4"/>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70E61D6"/>
    <w:multiLevelType w:val="hybridMultilevel"/>
    <w:tmpl w:val="376C73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16cid:durableId="1104230636">
    <w:abstractNumId w:val="8"/>
  </w:num>
  <w:num w:numId="2" w16cid:durableId="1497764078">
    <w:abstractNumId w:val="6"/>
  </w:num>
  <w:num w:numId="3" w16cid:durableId="566653640">
    <w:abstractNumId w:val="4"/>
  </w:num>
  <w:num w:numId="4" w16cid:durableId="1124498408">
    <w:abstractNumId w:val="0"/>
  </w:num>
  <w:num w:numId="5" w16cid:durableId="306512451">
    <w:abstractNumId w:val="2"/>
  </w:num>
  <w:num w:numId="6" w16cid:durableId="1186551711">
    <w:abstractNumId w:val="3"/>
  </w:num>
  <w:num w:numId="7" w16cid:durableId="1011227461">
    <w:abstractNumId w:val="5"/>
  </w:num>
  <w:num w:numId="8" w16cid:durableId="1411658225">
    <w:abstractNumId w:val="1"/>
  </w:num>
  <w:num w:numId="9" w16cid:durableId="1765419786">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4C"/>
    <w:rsid w:val="000004F4"/>
    <w:rsid w:val="00000D9B"/>
    <w:rsid w:val="00000F42"/>
    <w:rsid w:val="00001106"/>
    <w:rsid w:val="0000196B"/>
    <w:rsid w:val="00001D03"/>
    <w:rsid w:val="000022F5"/>
    <w:rsid w:val="000024EB"/>
    <w:rsid w:val="00002D1A"/>
    <w:rsid w:val="00003079"/>
    <w:rsid w:val="0000352E"/>
    <w:rsid w:val="00003973"/>
    <w:rsid w:val="00003AAB"/>
    <w:rsid w:val="000049B7"/>
    <w:rsid w:val="00004EB3"/>
    <w:rsid w:val="00004FC1"/>
    <w:rsid w:val="000066B5"/>
    <w:rsid w:val="00010B51"/>
    <w:rsid w:val="00010E8A"/>
    <w:rsid w:val="000116C4"/>
    <w:rsid w:val="00012125"/>
    <w:rsid w:val="000122D0"/>
    <w:rsid w:val="00012490"/>
    <w:rsid w:val="0001426B"/>
    <w:rsid w:val="00014CCC"/>
    <w:rsid w:val="000152BC"/>
    <w:rsid w:val="00015E6A"/>
    <w:rsid w:val="000164FE"/>
    <w:rsid w:val="000170F3"/>
    <w:rsid w:val="00017B15"/>
    <w:rsid w:val="000200A9"/>
    <w:rsid w:val="00020646"/>
    <w:rsid w:val="000213F5"/>
    <w:rsid w:val="00021BFB"/>
    <w:rsid w:val="00022B13"/>
    <w:rsid w:val="00023287"/>
    <w:rsid w:val="000238B0"/>
    <w:rsid w:val="000243E9"/>
    <w:rsid w:val="00024931"/>
    <w:rsid w:val="00024A05"/>
    <w:rsid w:val="00025480"/>
    <w:rsid w:val="000268B6"/>
    <w:rsid w:val="00026EF4"/>
    <w:rsid w:val="000275A1"/>
    <w:rsid w:val="000276A1"/>
    <w:rsid w:val="00027FBE"/>
    <w:rsid w:val="0003071B"/>
    <w:rsid w:val="00030986"/>
    <w:rsid w:val="00030AE6"/>
    <w:rsid w:val="00030BDC"/>
    <w:rsid w:val="00030FD1"/>
    <w:rsid w:val="00033B1D"/>
    <w:rsid w:val="00033BCF"/>
    <w:rsid w:val="00036E86"/>
    <w:rsid w:val="00036EDA"/>
    <w:rsid w:val="00037E03"/>
    <w:rsid w:val="00040F45"/>
    <w:rsid w:val="00040F9D"/>
    <w:rsid w:val="00041936"/>
    <w:rsid w:val="000419E3"/>
    <w:rsid w:val="00042B0A"/>
    <w:rsid w:val="0004429E"/>
    <w:rsid w:val="00044331"/>
    <w:rsid w:val="000447A5"/>
    <w:rsid w:val="00044939"/>
    <w:rsid w:val="00044CC6"/>
    <w:rsid w:val="0004614D"/>
    <w:rsid w:val="0004641F"/>
    <w:rsid w:val="0004651E"/>
    <w:rsid w:val="00046737"/>
    <w:rsid w:val="000469C6"/>
    <w:rsid w:val="00046AE6"/>
    <w:rsid w:val="00046CD2"/>
    <w:rsid w:val="00047D18"/>
    <w:rsid w:val="00050048"/>
    <w:rsid w:val="000509E8"/>
    <w:rsid w:val="00050B8D"/>
    <w:rsid w:val="00050C13"/>
    <w:rsid w:val="00053DE2"/>
    <w:rsid w:val="000542A9"/>
    <w:rsid w:val="000546C4"/>
    <w:rsid w:val="000547CB"/>
    <w:rsid w:val="00054A5C"/>
    <w:rsid w:val="00055B94"/>
    <w:rsid w:val="0005696A"/>
    <w:rsid w:val="000603A0"/>
    <w:rsid w:val="000606D3"/>
    <w:rsid w:val="00062963"/>
    <w:rsid w:val="00062F68"/>
    <w:rsid w:val="0006360E"/>
    <w:rsid w:val="00063DFC"/>
    <w:rsid w:val="00064067"/>
    <w:rsid w:val="0006417A"/>
    <w:rsid w:val="00064486"/>
    <w:rsid w:val="00065332"/>
    <w:rsid w:val="00065C06"/>
    <w:rsid w:val="00065E02"/>
    <w:rsid w:val="00065FE8"/>
    <w:rsid w:val="0006611D"/>
    <w:rsid w:val="00066837"/>
    <w:rsid w:val="00066A1E"/>
    <w:rsid w:val="00070182"/>
    <w:rsid w:val="000722BA"/>
    <w:rsid w:val="0007379B"/>
    <w:rsid w:val="000744AB"/>
    <w:rsid w:val="00075856"/>
    <w:rsid w:val="00077235"/>
    <w:rsid w:val="000772E4"/>
    <w:rsid w:val="0007749E"/>
    <w:rsid w:val="00077A94"/>
    <w:rsid w:val="00077AFF"/>
    <w:rsid w:val="00077B9F"/>
    <w:rsid w:val="0008081D"/>
    <w:rsid w:val="00080BED"/>
    <w:rsid w:val="00080F8C"/>
    <w:rsid w:val="00080F90"/>
    <w:rsid w:val="0008147B"/>
    <w:rsid w:val="00081783"/>
    <w:rsid w:val="000817F4"/>
    <w:rsid w:val="000819D7"/>
    <w:rsid w:val="00081DC4"/>
    <w:rsid w:val="00082109"/>
    <w:rsid w:val="00082157"/>
    <w:rsid w:val="000824B7"/>
    <w:rsid w:val="000832FB"/>
    <w:rsid w:val="000841BF"/>
    <w:rsid w:val="00084C16"/>
    <w:rsid w:val="00085018"/>
    <w:rsid w:val="000850C5"/>
    <w:rsid w:val="00085702"/>
    <w:rsid w:val="00085CE4"/>
    <w:rsid w:val="00085E85"/>
    <w:rsid w:val="0008608B"/>
    <w:rsid w:val="00087101"/>
    <w:rsid w:val="00087169"/>
    <w:rsid w:val="0008790B"/>
    <w:rsid w:val="000879B1"/>
    <w:rsid w:val="000910B3"/>
    <w:rsid w:val="0009190C"/>
    <w:rsid w:val="00091AB3"/>
    <w:rsid w:val="0009250A"/>
    <w:rsid w:val="00092738"/>
    <w:rsid w:val="00092CB2"/>
    <w:rsid w:val="00092F98"/>
    <w:rsid w:val="00093885"/>
    <w:rsid w:val="00093A88"/>
    <w:rsid w:val="00093AA7"/>
    <w:rsid w:val="00095226"/>
    <w:rsid w:val="00095936"/>
    <w:rsid w:val="00096089"/>
    <w:rsid w:val="000A0757"/>
    <w:rsid w:val="000A162C"/>
    <w:rsid w:val="000A23C3"/>
    <w:rsid w:val="000A27AE"/>
    <w:rsid w:val="000A2844"/>
    <w:rsid w:val="000A378B"/>
    <w:rsid w:val="000A396B"/>
    <w:rsid w:val="000A3B58"/>
    <w:rsid w:val="000A4000"/>
    <w:rsid w:val="000A444F"/>
    <w:rsid w:val="000A4D34"/>
    <w:rsid w:val="000A52FB"/>
    <w:rsid w:val="000A5FA7"/>
    <w:rsid w:val="000A72A4"/>
    <w:rsid w:val="000A735E"/>
    <w:rsid w:val="000A7423"/>
    <w:rsid w:val="000A7438"/>
    <w:rsid w:val="000A799E"/>
    <w:rsid w:val="000A79BD"/>
    <w:rsid w:val="000B0547"/>
    <w:rsid w:val="000B0E14"/>
    <w:rsid w:val="000B1880"/>
    <w:rsid w:val="000B192B"/>
    <w:rsid w:val="000B1A19"/>
    <w:rsid w:val="000B20C7"/>
    <w:rsid w:val="000B2195"/>
    <w:rsid w:val="000B28EF"/>
    <w:rsid w:val="000B2A82"/>
    <w:rsid w:val="000B3697"/>
    <w:rsid w:val="000B3D41"/>
    <w:rsid w:val="000B430E"/>
    <w:rsid w:val="000B489A"/>
    <w:rsid w:val="000B493C"/>
    <w:rsid w:val="000B5959"/>
    <w:rsid w:val="000B6148"/>
    <w:rsid w:val="000B6C08"/>
    <w:rsid w:val="000B7F65"/>
    <w:rsid w:val="000C08D6"/>
    <w:rsid w:val="000C0E0E"/>
    <w:rsid w:val="000C0E2C"/>
    <w:rsid w:val="000C1301"/>
    <w:rsid w:val="000C1878"/>
    <w:rsid w:val="000C270C"/>
    <w:rsid w:val="000C2918"/>
    <w:rsid w:val="000C2F0D"/>
    <w:rsid w:val="000C31BB"/>
    <w:rsid w:val="000C3BEB"/>
    <w:rsid w:val="000C3CDC"/>
    <w:rsid w:val="000C40E5"/>
    <w:rsid w:val="000C4B01"/>
    <w:rsid w:val="000C5A46"/>
    <w:rsid w:val="000C67A3"/>
    <w:rsid w:val="000C7E99"/>
    <w:rsid w:val="000D0641"/>
    <w:rsid w:val="000D0A40"/>
    <w:rsid w:val="000D12C5"/>
    <w:rsid w:val="000D1665"/>
    <w:rsid w:val="000D2E85"/>
    <w:rsid w:val="000D36F0"/>
    <w:rsid w:val="000D393E"/>
    <w:rsid w:val="000D39F3"/>
    <w:rsid w:val="000D3C5B"/>
    <w:rsid w:val="000D55A6"/>
    <w:rsid w:val="000D62A5"/>
    <w:rsid w:val="000D64FE"/>
    <w:rsid w:val="000D6903"/>
    <w:rsid w:val="000D739C"/>
    <w:rsid w:val="000D73C0"/>
    <w:rsid w:val="000E0A9E"/>
    <w:rsid w:val="000E0B70"/>
    <w:rsid w:val="000E0DF7"/>
    <w:rsid w:val="000E0E18"/>
    <w:rsid w:val="000E157C"/>
    <w:rsid w:val="000E23AF"/>
    <w:rsid w:val="000E2528"/>
    <w:rsid w:val="000E28DA"/>
    <w:rsid w:val="000E3824"/>
    <w:rsid w:val="000E3FAB"/>
    <w:rsid w:val="000E4049"/>
    <w:rsid w:val="000E4504"/>
    <w:rsid w:val="000E4D84"/>
    <w:rsid w:val="000E4F2F"/>
    <w:rsid w:val="000E56B4"/>
    <w:rsid w:val="000E5796"/>
    <w:rsid w:val="000E5C29"/>
    <w:rsid w:val="000E6003"/>
    <w:rsid w:val="000E6198"/>
    <w:rsid w:val="000E61A2"/>
    <w:rsid w:val="000E64DF"/>
    <w:rsid w:val="000E789E"/>
    <w:rsid w:val="000F133D"/>
    <w:rsid w:val="000F1BCF"/>
    <w:rsid w:val="000F2ED1"/>
    <w:rsid w:val="000F3F72"/>
    <w:rsid w:val="000F4824"/>
    <w:rsid w:val="000F4F5F"/>
    <w:rsid w:val="000F523D"/>
    <w:rsid w:val="000F536B"/>
    <w:rsid w:val="000F5482"/>
    <w:rsid w:val="000F6C9E"/>
    <w:rsid w:val="000F6E96"/>
    <w:rsid w:val="000F727A"/>
    <w:rsid w:val="000F76F7"/>
    <w:rsid w:val="000F7983"/>
    <w:rsid w:val="00100866"/>
    <w:rsid w:val="00100EC8"/>
    <w:rsid w:val="001019F0"/>
    <w:rsid w:val="00102007"/>
    <w:rsid w:val="001023A6"/>
    <w:rsid w:val="001027EB"/>
    <w:rsid w:val="001028EA"/>
    <w:rsid w:val="00102AA3"/>
    <w:rsid w:val="00103FC9"/>
    <w:rsid w:val="00104E5E"/>
    <w:rsid w:val="00105A86"/>
    <w:rsid w:val="0010647E"/>
    <w:rsid w:val="0010653A"/>
    <w:rsid w:val="00106582"/>
    <w:rsid w:val="0010754F"/>
    <w:rsid w:val="0010792C"/>
    <w:rsid w:val="001100BE"/>
    <w:rsid w:val="00110440"/>
    <w:rsid w:val="00110500"/>
    <w:rsid w:val="00110C4E"/>
    <w:rsid w:val="0011231D"/>
    <w:rsid w:val="001128C4"/>
    <w:rsid w:val="00112A78"/>
    <w:rsid w:val="00112B2A"/>
    <w:rsid w:val="001132C3"/>
    <w:rsid w:val="00113769"/>
    <w:rsid w:val="00113A22"/>
    <w:rsid w:val="0011526B"/>
    <w:rsid w:val="001158EB"/>
    <w:rsid w:val="00115A47"/>
    <w:rsid w:val="001166F5"/>
    <w:rsid w:val="001170BF"/>
    <w:rsid w:val="00117E23"/>
    <w:rsid w:val="00120146"/>
    <w:rsid w:val="001216C7"/>
    <w:rsid w:val="00121AC9"/>
    <w:rsid w:val="00122879"/>
    <w:rsid w:val="001228EC"/>
    <w:rsid w:val="00122C59"/>
    <w:rsid w:val="00123E63"/>
    <w:rsid w:val="001244F4"/>
    <w:rsid w:val="00124A63"/>
    <w:rsid w:val="00124BAC"/>
    <w:rsid w:val="00124FE9"/>
    <w:rsid w:val="00125093"/>
    <w:rsid w:val="001257C1"/>
    <w:rsid w:val="00126194"/>
    <w:rsid w:val="0012645D"/>
    <w:rsid w:val="00126BED"/>
    <w:rsid w:val="001302AC"/>
    <w:rsid w:val="00130BFB"/>
    <w:rsid w:val="00130DC1"/>
    <w:rsid w:val="0013146A"/>
    <w:rsid w:val="00131DB8"/>
    <w:rsid w:val="00132448"/>
    <w:rsid w:val="00132521"/>
    <w:rsid w:val="001326B5"/>
    <w:rsid w:val="00132704"/>
    <w:rsid w:val="00132787"/>
    <w:rsid w:val="00133147"/>
    <w:rsid w:val="00133C60"/>
    <w:rsid w:val="001345A7"/>
    <w:rsid w:val="00135037"/>
    <w:rsid w:val="00135220"/>
    <w:rsid w:val="00136533"/>
    <w:rsid w:val="00136848"/>
    <w:rsid w:val="00136A1D"/>
    <w:rsid w:val="00137618"/>
    <w:rsid w:val="00137C4B"/>
    <w:rsid w:val="00141AC1"/>
    <w:rsid w:val="00141DED"/>
    <w:rsid w:val="00141FBB"/>
    <w:rsid w:val="00141FCE"/>
    <w:rsid w:val="00142307"/>
    <w:rsid w:val="001438CF"/>
    <w:rsid w:val="001439F3"/>
    <w:rsid w:val="00143E6A"/>
    <w:rsid w:val="00145F87"/>
    <w:rsid w:val="0014611E"/>
    <w:rsid w:val="00146D47"/>
    <w:rsid w:val="00147084"/>
    <w:rsid w:val="001475B0"/>
    <w:rsid w:val="0014781E"/>
    <w:rsid w:val="00150394"/>
    <w:rsid w:val="00150896"/>
    <w:rsid w:val="00150DC1"/>
    <w:rsid w:val="00150E95"/>
    <w:rsid w:val="00151E4B"/>
    <w:rsid w:val="00151F13"/>
    <w:rsid w:val="00151FA6"/>
    <w:rsid w:val="001533C7"/>
    <w:rsid w:val="00153956"/>
    <w:rsid w:val="0015496D"/>
    <w:rsid w:val="0015554A"/>
    <w:rsid w:val="00156E43"/>
    <w:rsid w:val="00157308"/>
    <w:rsid w:val="00157D88"/>
    <w:rsid w:val="00160D8F"/>
    <w:rsid w:val="00161062"/>
    <w:rsid w:val="00161860"/>
    <w:rsid w:val="00162362"/>
    <w:rsid w:val="001637BC"/>
    <w:rsid w:val="001639F8"/>
    <w:rsid w:val="00164699"/>
    <w:rsid w:val="00164BF9"/>
    <w:rsid w:val="00164F6B"/>
    <w:rsid w:val="001653D0"/>
    <w:rsid w:val="00165BB6"/>
    <w:rsid w:val="00165C8A"/>
    <w:rsid w:val="00165D6D"/>
    <w:rsid w:val="00165DB8"/>
    <w:rsid w:val="00166661"/>
    <w:rsid w:val="001671B4"/>
    <w:rsid w:val="00167351"/>
    <w:rsid w:val="00167BC6"/>
    <w:rsid w:val="00170193"/>
    <w:rsid w:val="0017023F"/>
    <w:rsid w:val="00171397"/>
    <w:rsid w:val="00171786"/>
    <w:rsid w:val="00171CDB"/>
    <w:rsid w:val="00172302"/>
    <w:rsid w:val="00173F7E"/>
    <w:rsid w:val="001742A4"/>
    <w:rsid w:val="00175094"/>
    <w:rsid w:val="001751CD"/>
    <w:rsid w:val="00177600"/>
    <w:rsid w:val="00177657"/>
    <w:rsid w:val="00177B6F"/>
    <w:rsid w:val="00180D29"/>
    <w:rsid w:val="00180F58"/>
    <w:rsid w:val="0018100A"/>
    <w:rsid w:val="00181557"/>
    <w:rsid w:val="00182916"/>
    <w:rsid w:val="00182A41"/>
    <w:rsid w:val="00182BFB"/>
    <w:rsid w:val="00183558"/>
    <w:rsid w:val="00183AE2"/>
    <w:rsid w:val="001863D1"/>
    <w:rsid w:val="0018687E"/>
    <w:rsid w:val="00186CF0"/>
    <w:rsid w:val="00187E12"/>
    <w:rsid w:val="00187E15"/>
    <w:rsid w:val="00190007"/>
    <w:rsid w:val="00190A18"/>
    <w:rsid w:val="00191239"/>
    <w:rsid w:val="001921C6"/>
    <w:rsid w:val="0019222B"/>
    <w:rsid w:val="00194517"/>
    <w:rsid w:val="0019524C"/>
    <w:rsid w:val="00195A92"/>
    <w:rsid w:val="00196413"/>
    <w:rsid w:val="00196F25"/>
    <w:rsid w:val="00197567"/>
    <w:rsid w:val="0019775D"/>
    <w:rsid w:val="001A0FA1"/>
    <w:rsid w:val="001A13D7"/>
    <w:rsid w:val="001A2B33"/>
    <w:rsid w:val="001A2D13"/>
    <w:rsid w:val="001A3E56"/>
    <w:rsid w:val="001A42B4"/>
    <w:rsid w:val="001A51BE"/>
    <w:rsid w:val="001A53A2"/>
    <w:rsid w:val="001A57FD"/>
    <w:rsid w:val="001A697B"/>
    <w:rsid w:val="001A6BC0"/>
    <w:rsid w:val="001A6C59"/>
    <w:rsid w:val="001A718B"/>
    <w:rsid w:val="001B228C"/>
    <w:rsid w:val="001B24B3"/>
    <w:rsid w:val="001B315A"/>
    <w:rsid w:val="001B414A"/>
    <w:rsid w:val="001B4573"/>
    <w:rsid w:val="001B4E7F"/>
    <w:rsid w:val="001B55C6"/>
    <w:rsid w:val="001B583F"/>
    <w:rsid w:val="001B58EA"/>
    <w:rsid w:val="001B596B"/>
    <w:rsid w:val="001B5BFA"/>
    <w:rsid w:val="001B7735"/>
    <w:rsid w:val="001C1433"/>
    <w:rsid w:val="001C189D"/>
    <w:rsid w:val="001C2425"/>
    <w:rsid w:val="001C27B4"/>
    <w:rsid w:val="001C35A5"/>
    <w:rsid w:val="001C3A0C"/>
    <w:rsid w:val="001C4F96"/>
    <w:rsid w:val="001C5727"/>
    <w:rsid w:val="001C5D66"/>
    <w:rsid w:val="001C6234"/>
    <w:rsid w:val="001C6410"/>
    <w:rsid w:val="001C6635"/>
    <w:rsid w:val="001C6DB8"/>
    <w:rsid w:val="001C6F18"/>
    <w:rsid w:val="001C729E"/>
    <w:rsid w:val="001C74F5"/>
    <w:rsid w:val="001C7591"/>
    <w:rsid w:val="001C79AE"/>
    <w:rsid w:val="001C7ED4"/>
    <w:rsid w:val="001D0F04"/>
    <w:rsid w:val="001D1D60"/>
    <w:rsid w:val="001D31B6"/>
    <w:rsid w:val="001D33AA"/>
    <w:rsid w:val="001D4293"/>
    <w:rsid w:val="001D4912"/>
    <w:rsid w:val="001D5A16"/>
    <w:rsid w:val="001D5E41"/>
    <w:rsid w:val="001D7388"/>
    <w:rsid w:val="001D78C5"/>
    <w:rsid w:val="001D7FB0"/>
    <w:rsid w:val="001D9214"/>
    <w:rsid w:val="001E01AC"/>
    <w:rsid w:val="001E0E60"/>
    <w:rsid w:val="001E1B94"/>
    <w:rsid w:val="001E1CA3"/>
    <w:rsid w:val="001E2A63"/>
    <w:rsid w:val="001E2AB6"/>
    <w:rsid w:val="001E4088"/>
    <w:rsid w:val="001E415C"/>
    <w:rsid w:val="001E4CDE"/>
    <w:rsid w:val="001E552C"/>
    <w:rsid w:val="001E57E4"/>
    <w:rsid w:val="001E5925"/>
    <w:rsid w:val="001E7A9B"/>
    <w:rsid w:val="001E7BC2"/>
    <w:rsid w:val="001F0D3A"/>
    <w:rsid w:val="001F12AD"/>
    <w:rsid w:val="001F1311"/>
    <w:rsid w:val="001F13C9"/>
    <w:rsid w:val="001F2243"/>
    <w:rsid w:val="001F2791"/>
    <w:rsid w:val="001F28EF"/>
    <w:rsid w:val="001F2D56"/>
    <w:rsid w:val="001F3E52"/>
    <w:rsid w:val="001F40C4"/>
    <w:rsid w:val="001F42FA"/>
    <w:rsid w:val="001F4AB9"/>
    <w:rsid w:val="001F581F"/>
    <w:rsid w:val="001F58EC"/>
    <w:rsid w:val="001F59E5"/>
    <w:rsid w:val="001F633C"/>
    <w:rsid w:val="001F6815"/>
    <w:rsid w:val="001F6B91"/>
    <w:rsid w:val="001F7735"/>
    <w:rsid w:val="001F7A93"/>
    <w:rsid w:val="002002FC"/>
    <w:rsid w:val="00200597"/>
    <w:rsid w:val="00200ABE"/>
    <w:rsid w:val="0020193B"/>
    <w:rsid w:val="00203199"/>
    <w:rsid w:val="002033DE"/>
    <w:rsid w:val="00205E23"/>
    <w:rsid w:val="002066E6"/>
    <w:rsid w:val="0020671E"/>
    <w:rsid w:val="00206A8E"/>
    <w:rsid w:val="002072A9"/>
    <w:rsid w:val="00207CDE"/>
    <w:rsid w:val="0021045F"/>
    <w:rsid w:val="002105D1"/>
    <w:rsid w:val="00210ABE"/>
    <w:rsid w:val="0021181F"/>
    <w:rsid w:val="0021230C"/>
    <w:rsid w:val="00212700"/>
    <w:rsid w:val="00214115"/>
    <w:rsid w:val="00214872"/>
    <w:rsid w:val="00214C24"/>
    <w:rsid w:val="0021526B"/>
    <w:rsid w:val="00215F04"/>
    <w:rsid w:val="0021634C"/>
    <w:rsid w:val="00216450"/>
    <w:rsid w:val="00216536"/>
    <w:rsid w:val="002166E6"/>
    <w:rsid w:val="00216B66"/>
    <w:rsid w:val="00216E2E"/>
    <w:rsid w:val="002171A5"/>
    <w:rsid w:val="002171AD"/>
    <w:rsid w:val="0021733A"/>
    <w:rsid w:val="002201CB"/>
    <w:rsid w:val="0022056B"/>
    <w:rsid w:val="00220E62"/>
    <w:rsid w:val="00221482"/>
    <w:rsid w:val="00221893"/>
    <w:rsid w:val="00221E20"/>
    <w:rsid w:val="0022270F"/>
    <w:rsid w:val="002231C9"/>
    <w:rsid w:val="00223C21"/>
    <w:rsid w:val="0022404B"/>
    <w:rsid w:val="0022432F"/>
    <w:rsid w:val="002256BF"/>
    <w:rsid w:val="00225E54"/>
    <w:rsid w:val="00227B5B"/>
    <w:rsid w:val="00231561"/>
    <w:rsid w:val="00231B7B"/>
    <w:rsid w:val="00231F4B"/>
    <w:rsid w:val="00232153"/>
    <w:rsid w:val="002325E8"/>
    <w:rsid w:val="00232E2F"/>
    <w:rsid w:val="00233480"/>
    <w:rsid w:val="00233F24"/>
    <w:rsid w:val="002346F1"/>
    <w:rsid w:val="002348BF"/>
    <w:rsid w:val="00234B2D"/>
    <w:rsid w:val="0023570B"/>
    <w:rsid w:val="0023674D"/>
    <w:rsid w:val="00236CDE"/>
    <w:rsid w:val="00237137"/>
    <w:rsid w:val="00237C17"/>
    <w:rsid w:val="0024093D"/>
    <w:rsid w:val="002409BA"/>
    <w:rsid w:val="00242102"/>
    <w:rsid w:val="00242640"/>
    <w:rsid w:val="00242745"/>
    <w:rsid w:val="00243744"/>
    <w:rsid w:val="002440FC"/>
    <w:rsid w:val="00244AE8"/>
    <w:rsid w:val="00244C6C"/>
    <w:rsid w:val="00245568"/>
    <w:rsid w:val="00245D4B"/>
    <w:rsid w:val="0024626F"/>
    <w:rsid w:val="0024689D"/>
    <w:rsid w:val="00246BEE"/>
    <w:rsid w:val="00246CF1"/>
    <w:rsid w:val="002471D9"/>
    <w:rsid w:val="00247954"/>
    <w:rsid w:val="00247E60"/>
    <w:rsid w:val="00250CD3"/>
    <w:rsid w:val="00250D6B"/>
    <w:rsid w:val="00250E1A"/>
    <w:rsid w:val="00250F93"/>
    <w:rsid w:val="00250FD5"/>
    <w:rsid w:val="002519AC"/>
    <w:rsid w:val="00251C2B"/>
    <w:rsid w:val="002520FF"/>
    <w:rsid w:val="0025232B"/>
    <w:rsid w:val="00253A69"/>
    <w:rsid w:val="00253E7B"/>
    <w:rsid w:val="002541F6"/>
    <w:rsid w:val="002542FC"/>
    <w:rsid w:val="00254403"/>
    <w:rsid w:val="00254748"/>
    <w:rsid w:val="00255899"/>
    <w:rsid w:val="00255FBA"/>
    <w:rsid w:val="002560AA"/>
    <w:rsid w:val="00256898"/>
    <w:rsid w:val="00256CA0"/>
    <w:rsid w:val="00257D5D"/>
    <w:rsid w:val="00257F15"/>
    <w:rsid w:val="00260319"/>
    <w:rsid w:val="002609AD"/>
    <w:rsid w:val="0026184D"/>
    <w:rsid w:val="00261BAD"/>
    <w:rsid w:val="00262169"/>
    <w:rsid w:val="00263A6B"/>
    <w:rsid w:val="00264202"/>
    <w:rsid w:val="00264A67"/>
    <w:rsid w:val="00266333"/>
    <w:rsid w:val="002667FD"/>
    <w:rsid w:val="00266B5B"/>
    <w:rsid w:val="00267EA1"/>
    <w:rsid w:val="00270801"/>
    <w:rsid w:val="0027132B"/>
    <w:rsid w:val="002721B7"/>
    <w:rsid w:val="00272572"/>
    <w:rsid w:val="00272AB7"/>
    <w:rsid w:val="0027443A"/>
    <w:rsid w:val="002744BB"/>
    <w:rsid w:val="002744DA"/>
    <w:rsid w:val="0027472A"/>
    <w:rsid w:val="002747BE"/>
    <w:rsid w:val="00274911"/>
    <w:rsid w:val="00274BFE"/>
    <w:rsid w:val="00275380"/>
    <w:rsid w:val="00275712"/>
    <w:rsid w:val="00276676"/>
    <w:rsid w:val="00276D22"/>
    <w:rsid w:val="00277C06"/>
    <w:rsid w:val="00280E2F"/>
    <w:rsid w:val="00280F39"/>
    <w:rsid w:val="0028120A"/>
    <w:rsid w:val="002814C3"/>
    <w:rsid w:val="0028167E"/>
    <w:rsid w:val="002820B0"/>
    <w:rsid w:val="00282F24"/>
    <w:rsid w:val="002836EA"/>
    <w:rsid w:val="00283F83"/>
    <w:rsid w:val="00284602"/>
    <w:rsid w:val="00284E12"/>
    <w:rsid w:val="00285919"/>
    <w:rsid w:val="00286097"/>
    <w:rsid w:val="002860E5"/>
    <w:rsid w:val="0028616D"/>
    <w:rsid w:val="002864F8"/>
    <w:rsid w:val="00286DA1"/>
    <w:rsid w:val="00286ED1"/>
    <w:rsid w:val="00287006"/>
    <w:rsid w:val="00287C28"/>
    <w:rsid w:val="0029134F"/>
    <w:rsid w:val="002924F3"/>
    <w:rsid w:val="00293A7C"/>
    <w:rsid w:val="00294510"/>
    <w:rsid w:val="00294A97"/>
    <w:rsid w:val="00295A3F"/>
    <w:rsid w:val="00295F3E"/>
    <w:rsid w:val="00296666"/>
    <w:rsid w:val="00296CF2"/>
    <w:rsid w:val="00297892"/>
    <w:rsid w:val="002A1287"/>
    <w:rsid w:val="002A1497"/>
    <w:rsid w:val="002A156D"/>
    <w:rsid w:val="002A1659"/>
    <w:rsid w:val="002A275D"/>
    <w:rsid w:val="002A2C0F"/>
    <w:rsid w:val="002A3B32"/>
    <w:rsid w:val="002A4ACD"/>
    <w:rsid w:val="002A4E0D"/>
    <w:rsid w:val="002A5E45"/>
    <w:rsid w:val="002B072C"/>
    <w:rsid w:val="002B1BA0"/>
    <w:rsid w:val="002B1D06"/>
    <w:rsid w:val="002B2EC2"/>
    <w:rsid w:val="002B37C0"/>
    <w:rsid w:val="002B39E0"/>
    <w:rsid w:val="002B4261"/>
    <w:rsid w:val="002B42BC"/>
    <w:rsid w:val="002B488F"/>
    <w:rsid w:val="002B48EB"/>
    <w:rsid w:val="002B4F79"/>
    <w:rsid w:val="002B6D76"/>
    <w:rsid w:val="002B7FB4"/>
    <w:rsid w:val="002C18BF"/>
    <w:rsid w:val="002C2C4B"/>
    <w:rsid w:val="002C2CCC"/>
    <w:rsid w:val="002C4189"/>
    <w:rsid w:val="002C4D21"/>
    <w:rsid w:val="002C560D"/>
    <w:rsid w:val="002C6548"/>
    <w:rsid w:val="002C6803"/>
    <w:rsid w:val="002C68FA"/>
    <w:rsid w:val="002C7D6E"/>
    <w:rsid w:val="002D015A"/>
    <w:rsid w:val="002D0588"/>
    <w:rsid w:val="002D07B8"/>
    <w:rsid w:val="002D0F98"/>
    <w:rsid w:val="002D1849"/>
    <w:rsid w:val="002D2180"/>
    <w:rsid w:val="002D21CF"/>
    <w:rsid w:val="002D237F"/>
    <w:rsid w:val="002D2489"/>
    <w:rsid w:val="002D2562"/>
    <w:rsid w:val="002D2F86"/>
    <w:rsid w:val="002D3B65"/>
    <w:rsid w:val="002D5946"/>
    <w:rsid w:val="002D5CCC"/>
    <w:rsid w:val="002D61F4"/>
    <w:rsid w:val="002D6B3B"/>
    <w:rsid w:val="002D72E0"/>
    <w:rsid w:val="002D73FE"/>
    <w:rsid w:val="002D7D7F"/>
    <w:rsid w:val="002E0454"/>
    <w:rsid w:val="002E07A4"/>
    <w:rsid w:val="002E0ADF"/>
    <w:rsid w:val="002E1B5D"/>
    <w:rsid w:val="002E2A65"/>
    <w:rsid w:val="002E2ED4"/>
    <w:rsid w:val="002E2F6A"/>
    <w:rsid w:val="002E383A"/>
    <w:rsid w:val="002E4975"/>
    <w:rsid w:val="002E4C06"/>
    <w:rsid w:val="002E62E3"/>
    <w:rsid w:val="002E689B"/>
    <w:rsid w:val="002E6D70"/>
    <w:rsid w:val="002E74D5"/>
    <w:rsid w:val="002E7521"/>
    <w:rsid w:val="002F1805"/>
    <w:rsid w:val="002F1A95"/>
    <w:rsid w:val="002F2A04"/>
    <w:rsid w:val="002F3010"/>
    <w:rsid w:val="002F3041"/>
    <w:rsid w:val="002F3A08"/>
    <w:rsid w:val="002F3A7B"/>
    <w:rsid w:val="002F3B21"/>
    <w:rsid w:val="002F3C0C"/>
    <w:rsid w:val="002F4138"/>
    <w:rsid w:val="002F42BD"/>
    <w:rsid w:val="002F44A3"/>
    <w:rsid w:val="002F47C4"/>
    <w:rsid w:val="002F4829"/>
    <w:rsid w:val="002F5049"/>
    <w:rsid w:val="002F5A23"/>
    <w:rsid w:val="002F5B81"/>
    <w:rsid w:val="002F623D"/>
    <w:rsid w:val="002F6DDA"/>
    <w:rsid w:val="002F7078"/>
    <w:rsid w:val="002F716B"/>
    <w:rsid w:val="0030035A"/>
    <w:rsid w:val="0030071A"/>
    <w:rsid w:val="00300E19"/>
    <w:rsid w:val="00301892"/>
    <w:rsid w:val="00301FAD"/>
    <w:rsid w:val="003028A8"/>
    <w:rsid w:val="003028EF"/>
    <w:rsid w:val="00302B3B"/>
    <w:rsid w:val="003037C4"/>
    <w:rsid w:val="00305CFE"/>
    <w:rsid w:val="00305DBC"/>
    <w:rsid w:val="003063AA"/>
    <w:rsid w:val="003067F9"/>
    <w:rsid w:val="003069A5"/>
    <w:rsid w:val="003073C6"/>
    <w:rsid w:val="00307E07"/>
    <w:rsid w:val="0031043F"/>
    <w:rsid w:val="00310F58"/>
    <w:rsid w:val="003124F4"/>
    <w:rsid w:val="00312C2C"/>
    <w:rsid w:val="00312F54"/>
    <w:rsid w:val="003132D0"/>
    <w:rsid w:val="00313ABD"/>
    <w:rsid w:val="003143A5"/>
    <w:rsid w:val="00316772"/>
    <w:rsid w:val="00316AB2"/>
    <w:rsid w:val="00316CF2"/>
    <w:rsid w:val="00320541"/>
    <w:rsid w:val="003216EB"/>
    <w:rsid w:val="00321A8D"/>
    <w:rsid w:val="00321C21"/>
    <w:rsid w:val="00323230"/>
    <w:rsid w:val="003237E0"/>
    <w:rsid w:val="0032499C"/>
    <w:rsid w:val="00324C87"/>
    <w:rsid w:val="00324DD9"/>
    <w:rsid w:val="00324DE1"/>
    <w:rsid w:val="00325047"/>
    <w:rsid w:val="0032583A"/>
    <w:rsid w:val="003268E1"/>
    <w:rsid w:val="00326DB2"/>
    <w:rsid w:val="003271F7"/>
    <w:rsid w:val="0032760F"/>
    <w:rsid w:val="00327783"/>
    <w:rsid w:val="003301DA"/>
    <w:rsid w:val="00330225"/>
    <w:rsid w:val="00330C61"/>
    <w:rsid w:val="0033251F"/>
    <w:rsid w:val="00333C00"/>
    <w:rsid w:val="00333DEB"/>
    <w:rsid w:val="00334985"/>
    <w:rsid w:val="00334D3F"/>
    <w:rsid w:val="00334EC3"/>
    <w:rsid w:val="003352B9"/>
    <w:rsid w:val="00335F72"/>
    <w:rsid w:val="0033613E"/>
    <w:rsid w:val="00341084"/>
    <w:rsid w:val="003413C7"/>
    <w:rsid w:val="00341454"/>
    <w:rsid w:val="0034160A"/>
    <w:rsid w:val="0034163C"/>
    <w:rsid w:val="003420D8"/>
    <w:rsid w:val="00343548"/>
    <w:rsid w:val="0034391B"/>
    <w:rsid w:val="0034437B"/>
    <w:rsid w:val="003449FC"/>
    <w:rsid w:val="00344FD7"/>
    <w:rsid w:val="00345652"/>
    <w:rsid w:val="00345A50"/>
    <w:rsid w:val="00345FFC"/>
    <w:rsid w:val="00346F45"/>
    <w:rsid w:val="00346F9F"/>
    <w:rsid w:val="0034757C"/>
    <w:rsid w:val="00347891"/>
    <w:rsid w:val="003503DA"/>
    <w:rsid w:val="00351583"/>
    <w:rsid w:val="00351687"/>
    <w:rsid w:val="00351815"/>
    <w:rsid w:val="00351D80"/>
    <w:rsid w:val="00352C0B"/>
    <w:rsid w:val="003531B3"/>
    <w:rsid w:val="003533E0"/>
    <w:rsid w:val="00354258"/>
    <w:rsid w:val="00354523"/>
    <w:rsid w:val="0035458E"/>
    <w:rsid w:val="003547CE"/>
    <w:rsid w:val="00354CF1"/>
    <w:rsid w:val="003553C0"/>
    <w:rsid w:val="003554C3"/>
    <w:rsid w:val="00356924"/>
    <w:rsid w:val="00357C3D"/>
    <w:rsid w:val="00360185"/>
    <w:rsid w:val="003605CE"/>
    <w:rsid w:val="00360CC3"/>
    <w:rsid w:val="003613DC"/>
    <w:rsid w:val="00361FA3"/>
    <w:rsid w:val="00362113"/>
    <w:rsid w:val="003623E0"/>
    <w:rsid w:val="00364F79"/>
    <w:rsid w:val="003650F0"/>
    <w:rsid w:val="003653F0"/>
    <w:rsid w:val="00365C14"/>
    <w:rsid w:val="00366D4E"/>
    <w:rsid w:val="00367A04"/>
    <w:rsid w:val="00370FC4"/>
    <w:rsid w:val="003712BB"/>
    <w:rsid w:val="00371C84"/>
    <w:rsid w:val="003720AA"/>
    <w:rsid w:val="0037215E"/>
    <w:rsid w:val="0037255F"/>
    <w:rsid w:val="003729A8"/>
    <w:rsid w:val="00372C3E"/>
    <w:rsid w:val="003732C5"/>
    <w:rsid w:val="0037358B"/>
    <w:rsid w:val="003735D9"/>
    <w:rsid w:val="00374577"/>
    <w:rsid w:val="00374BCD"/>
    <w:rsid w:val="00375DBE"/>
    <w:rsid w:val="00376400"/>
    <w:rsid w:val="00376B23"/>
    <w:rsid w:val="0037729A"/>
    <w:rsid w:val="00377517"/>
    <w:rsid w:val="0038088E"/>
    <w:rsid w:val="00381EAB"/>
    <w:rsid w:val="00382510"/>
    <w:rsid w:val="00382B59"/>
    <w:rsid w:val="00382F05"/>
    <w:rsid w:val="00383431"/>
    <w:rsid w:val="0038436A"/>
    <w:rsid w:val="00384550"/>
    <w:rsid w:val="003850BE"/>
    <w:rsid w:val="00385BB2"/>
    <w:rsid w:val="00385FE1"/>
    <w:rsid w:val="003860AF"/>
    <w:rsid w:val="00386AFA"/>
    <w:rsid w:val="00386DAD"/>
    <w:rsid w:val="00387781"/>
    <w:rsid w:val="003907CE"/>
    <w:rsid w:val="00390B28"/>
    <w:rsid w:val="00391AB6"/>
    <w:rsid w:val="00391D1B"/>
    <w:rsid w:val="0039224F"/>
    <w:rsid w:val="0039380F"/>
    <w:rsid w:val="003939CA"/>
    <w:rsid w:val="00394B12"/>
    <w:rsid w:val="00394F1C"/>
    <w:rsid w:val="00395033"/>
    <w:rsid w:val="00395825"/>
    <w:rsid w:val="0039586A"/>
    <w:rsid w:val="00395B14"/>
    <w:rsid w:val="00395C8C"/>
    <w:rsid w:val="00395EC7"/>
    <w:rsid w:val="00396C04"/>
    <w:rsid w:val="00397DA8"/>
    <w:rsid w:val="003A0192"/>
    <w:rsid w:val="003A11A6"/>
    <w:rsid w:val="003A1318"/>
    <w:rsid w:val="003A138E"/>
    <w:rsid w:val="003A1402"/>
    <w:rsid w:val="003A1B34"/>
    <w:rsid w:val="003A1E21"/>
    <w:rsid w:val="003A36EC"/>
    <w:rsid w:val="003A39C4"/>
    <w:rsid w:val="003A4946"/>
    <w:rsid w:val="003A5C73"/>
    <w:rsid w:val="003A639A"/>
    <w:rsid w:val="003A643B"/>
    <w:rsid w:val="003A684C"/>
    <w:rsid w:val="003A6D8E"/>
    <w:rsid w:val="003A7D69"/>
    <w:rsid w:val="003B012C"/>
    <w:rsid w:val="003B0152"/>
    <w:rsid w:val="003B0A30"/>
    <w:rsid w:val="003B0B74"/>
    <w:rsid w:val="003B0CCF"/>
    <w:rsid w:val="003B1DAC"/>
    <w:rsid w:val="003B238A"/>
    <w:rsid w:val="003B2B8E"/>
    <w:rsid w:val="003B2F07"/>
    <w:rsid w:val="003B2F99"/>
    <w:rsid w:val="003B3C41"/>
    <w:rsid w:val="003B4451"/>
    <w:rsid w:val="003B4550"/>
    <w:rsid w:val="003B4E18"/>
    <w:rsid w:val="003B5D05"/>
    <w:rsid w:val="003B5FCE"/>
    <w:rsid w:val="003B6981"/>
    <w:rsid w:val="003B6DCB"/>
    <w:rsid w:val="003B70EC"/>
    <w:rsid w:val="003C07D2"/>
    <w:rsid w:val="003C07F1"/>
    <w:rsid w:val="003C0C07"/>
    <w:rsid w:val="003C16AE"/>
    <w:rsid w:val="003C1C0A"/>
    <w:rsid w:val="003C2E13"/>
    <w:rsid w:val="003C2F32"/>
    <w:rsid w:val="003C30D7"/>
    <w:rsid w:val="003C3420"/>
    <w:rsid w:val="003C3AA8"/>
    <w:rsid w:val="003C44C9"/>
    <w:rsid w:val="003C4D93"/>
    <w:rsid w:val="003C5D07"/>
    <w:rsid w:val="003C642F"/>
    <w:rsid w:val="003C6F38"/>
    <w:rsid w:val="003C7596"/>
    <w:rsid w:val="003D0036"/>
    <w:rsid w:val="003D066A"/>
    <w:rsid w:val="003D072A"/>
    <w:rsid w:val="003D0A0B"/>
    <w:rsid w:val="003D19BE"/>
    <w:rsid w:val="003D2DAC"/>
    <w:rsid w:val="003D3AB1"/>
    <w:rsid w:val="003D3F90"/>
    <w:rsid w:val="003D3FD5"/>
    <w:rsid w:val="003D43ED"/>
    <w:rsid w:val="003D449E"/>
    <w:rsid w:val="003D51D1"/>
    <w:rsid w:val="003D51D4"/>
    <w:rsid w:val="003D5EE8"/>
    <w:rsid w:val="003D661D"/>
    <w:rsid w:val="003D757F"/>
    <w:rsid w:val="003D7E68"/>
    <w:rsid w:val="003E0315"/>
    <w:rsid w:val="003E1B4A"/>
    <w:rsid w:val="003E1CC2"/>
    <w:rsid w:val="003E308E"/>
    <w:rsid w:val="003E3F02"/>
    <w:rsid w:val="003E42AB"/>
    <w:rsid w:val="003E4E43"/>
    <w:rsid w:val="003E6134"/>
    <w:rsid w:val="003E676F"/>
    <w:rsid w:val="003E679E"/>
    <w:rsid w:val="003E7298"/>
    <w:rsid w:val="003E7767"/>
    <w:rsid w:val="003E7FD9"/>
    <w:rsid w:val="003F01E7"/>
    <w:rsid w:val="003F13C2"/>
    <w:rsid w:val="003F1683"/>
    <w:rsid w:val="003F182C"/>
    <w:rsid w:val="003F1B1A"/>
    <w:rsid w:val="003F1CD1"/>
    <w:rsid w:val="003F1D03"/>
    <w:rsid w:val="003F3F5F"/>
    <w:rsid w:val="003F47F1"/>
    <w:rsid w:val="003F4D32"/>
    <w:rsid w:val="003F5372"/>
    <w:rsid w:val="003F559D"/>
    <w:rsid w:val="003F58FD"/>
    <w:rsid w:val="003F5AC1"/>
    <w:rsid w:val="003F67C6"/>
    <w:rsid w:val="003F7B8F"/>
    <w:rsid w:val="003F7CE0"/>
    <w:rsid w:val="004019E6"/>
    <w:rsid w:val="00401C71"/>
    <w:rsid w:val="00401CD0"/>
    <w:rsid w:val="00401E18"/>
    <w:rsid w:val="0040204E"/>
    <w:rsid w:val="00403178"/>
    <w:rsid w:val="004033D8"/>
    <w:rsid w:val="00403F22"/>
    <w:rsid w:val="004046BF"/>
    <w:rsid w:val="004047E5"/>
    <w:rsid w:val="00405515"/>
    <w:rsid w:val="00405C27"/>
    <w:rsid w:val="004063F4"/>
    <w:rsid w:val="00406C06"/>
    <w:rsid w:val="00406FA8"/>
    <w:rsid w:val="004074B8"/>
    <w:rsid w:val="00407F59"/>
    <w:rsid w:val="004102C1"/>
    <w:rsid w:val="00410EFE"/>
    <w:rsid w:val="00411049"/>
    <w:rsid w:val="0041185E"/>
    <w:rsid w:val="00411D4E"/>
    <w:rsid w:val="004126A0"/>
    <w:rsid w:val="00415690"/>
    <w:rsid w:val="00415B1A"/>
    <w:rsid w:val="00415D0E"/>
    <w:rsid w:val="0041680D"/>
    <w:rsid w:val="004174F7"/>
    <w:rsid w:val="00417D0C"/>
    <w:rsid w:val="00420802"/>
    <w:rsid w:val="00420C10"/>
    <w:rsid w:val="00421311"/>
    <w:rsid w:val="00421426"/>
    <w:rsid w:val="00421BD2"/>
    <w:rsid w:val="00422429"/>
    <w:rsid w:val="004226E0"/>
    <w:rsid w:val="00422708"/>
    <w:rsid w:val="00422DDC"/>
    <w:rsid w:val="004235EB"/>
    <w:rsid w:val="004236C5"/>
    <w:rsid w:val="00423E84"/>
    <w:rsid w:val="00424E6A"/>
    <w:rsid w:val="004255FD"/>
    <w:rsid w:val="00425BDB"/>
    <w:rsid w:val="00426AA3"/>
    <w:rsid w:val="00427366"/>
    <w:rsid w:val="00427472"/>
    <w:rsid w:val="00427B07"/>
    <w:rsid w:val="00432688"/>
    <w:rsid w:val="00432F1A"/>
    <w:rsid w:val="004338A4"/>
    <w:rsid w:val="00433DE3"/>
    <w:rsid w:val="004344CB"/>
    <w:rsid w:val="0043460E"/>
    <w:rsid w:val="004349A3"/>
    <w:rsid w:val="00434FB3"/>
    <w:rsid w:val="00435C8B"/>
    <w:rsid w:val="00436222"/>
    <w:rsid w:val="004364C1"/>
    <w:rsid w:val="004376AC"/>
    <w:rsid w:val="004400B2"/>
    <w:rsid w:val="0044504E"/>
    <w:rsid w:val="004457B3"/>
    <w:rsid w:val="00446012"/>
    <w:rsid w:val="004462D3"/>
    <w:rsid w:val="0044676A"/>
    <w:rsid w:val="0044722E"/>
    <w:rsid w:val="00447D4D"/>
    <w:rsid w:val="00450D3B"/>
    <w:rsid w:val="0045169A"/>
    <w:rsid w:val="00451D9E"/>
    <w:rsid w:val="00451E4B"/>
    <w:rsid w:val="00453308"/>
    <w:rsid w:val="00456611"/>
    <w:rsid w:val="0045771B"/>
    <w:rsid w:val="00460032"/>
    <w:rsid w:val="00460D00"/>
    <w:rsid w:val="00460F27"/>
    <w:rsid w:val="00461CCB"/>
    <w:rsid w:val="00462031"/>
    <w:rsid w:val="004623AB"/>
    <w:rsid w:val="00462832"/>
    <w:rsid w:val="00463620"/>
    <w:rsid w:val="00463813"/>
    <w:rsid w:val="00463B61"/>
    <w:rsid w:val="0046498B"/>
    <w:rsid w:val="00464DE3"/>
    <w:rsid w:val="00464FE4"/>
    <w:rsid w:val="00465C35"/>
    <w:rsid w:val="00465E48"/>
    <w:rsid w:val="00466170"/>
    <w:rsid w:val="004670B2"/>
    <w:rsid w:val="00467FA0"/>
    <w:rsid w:val="004703C2"/>
    <w:rsid w:val="004709D7"/>
    <w:rsid w:val="00470BF9"/>
    <w:rsid w:val="00470C5E"/>
    <w:rsid w:val="00470CF8"/>
    <w:rsid w:val="00470F06"/>
    <w:rsid w:val="00471701"/>
    <w:rsid w:val="004727DD"/>
    <w:rsid w:val="00472F72"/>
    <w:rsid w:val="004739D6"/>
    <w:rsid w:val="004741BC"/>
    <w:rsid w:val="004743A4"/>
    <w:rsid w:val="00474748"/>
    <w:rsid w:val="00475117"/>
    <w:rsid w:val="004760D1"/>
    <w:rsid w:val="00476290"/>
    <w:rsid w:val="004776BE"/>
    <w:rsid w:val="00477769"/>
    <w:rsid w:val="004801FE"/>
    <w:rsid w:val="004803D8"/>
    <w:rsid w:val="00480873"/>
    <w:rsid w:val="00480EC4"/>
    <w:rsid w:val="00481666"/>
    <w:rsid w:val="0048272E"/>
    <w:rsid w:val="00484412"/>
    <w:rsid w:val="00484A90"/>
    <w:rsid w:val="00485241"/>
    <w:rsid w:val="00485FC9"/>
    <w:rsid w:val="00487150"/>
    <w:rsid w:val="004901E1"/>
    <w:rsid w:val="00490BE2"/>
    <w:rsid w:val="00490DE2"/>
    <w:rsid w:val="00491437"/>
    <w:rsid w:val="00492A77"/>
    <w:rsid w:val="00493259"/>
    <w:rsid w:val="0049389F"/>
    <w:rsid w:val="00493AE5"/>
    <w:rsid w:val="00494332"/>
    <w:rsid w:val="00494FDF"/>
    <w:rsid w:val="004955EF"/>
    <w:rsid w:val="00495A74"/>
    <w:rsid w:val="00496462"/>
    <w:rsid w:val="00496B80"/>
    <w:rsid w:val="004A037D"/>
    <w:rsid w:val="004A05AB"/>
    <w:rsid w:val="004A078E"/>
    <w:rsid w:val="004A0935"/>
    <w:rsid w:val="004A1641"/>
    <w:rsid w:val="004A1BDC"/>
    <w:rsid w:val="004A1BEA"/>
    <w:rsid w:val="004A1F50"/>
    <w:rsid w:val="004A3AE0"/>
    <w:rsid w:val="004A3EA7"/>
    <w:rsid w:val="004A4AC8"/>
    <w:rsid w:val="004A578B"/>
    <w:rsid w:val="004A5AA6"/>
    <w:rsid w:val="004A5DE3"/>
    <w:rsid w:val="004A64F6"/>
    <w:rsid w:val="004A71DF"/>
    <w:rsid w:val="004A7C48"/>
    <w:rsid w:val="004B03C6"/>
    <w:rsid w:val="004B0D20"/>
    <w:rsid w:val="004B0DD6"/>
    <w:rsid w:val="004B1CFC"/>
    <w:rsid w:val="004B2132"/>
    <w:rsid w:val="004B2868"/>
    <w:rsid w:val="004B3C89"/>
    <w:rsid w:val="004B4657"/>
    <w:rsid w:val="004B476A"/>
    <w:rsid w:val="004B4D82"/>
    <w:rsid w:val="004B517D"/>
    <w:rsid w:val="004B518F"/>
    <w:rsid w:val="004B6C5E"/>
    <w:rsid w:val="004B747F"/>
    <w:rsid w:val="004B7987"/>
    <w:rsid w:val="004B7B19"/>
    <w:rsid w:val="004C011F"/>
    <w:rsid w:val="004C0AB9"/>
    <w:rsid w:val="004C0CAC"/>
    <w:rsid w:val="004C19A8"/>
    <w:rsid w:val="004C2434"/>
    <w:rsid w:val="004C2C55"/>
    <w:rsid w:val="004C320E"/>
    <w:rsid w:val="004C4838"/>
    <w:rsid w:val="004C4E32"/>
    <w:rsid w:val="004C6009"/>
    <w:rsid w:val="004C603C"/>
    <w:rsid w:val="004C69CC"/>
    <w:rsid w:val="004C70DC"/>
    <w:rsid w:val="004C7A94"/>
    <w:rsid w:val="004C7F82"/>
    <w:rsid w:val="004D0060"/>
    <w:rsid w:val="004D085D"/>
    <w:rsid w:val="004D1F48"/>
    <w:rsid w:val="004D21C0"/>
    <w:rsid w:val="004D399D"/>
    <w:rsid w:val="004D402C"/>
    <w:rsid w:val="004D446B"/>
    <w:rsid w:val="004D5242"/>
    <w:rsid w:val="004D5269"/>
    <w:rsid w:val="004D5F0E"/>
    <w:rsid w:val="004D70A4"/>
    <w:rsid w:val="004D7456"/>
    <w:rsid w:val="004E073E"/>
    <w:rsid w:val="004E0C09"/>
    <w:rsid w:val="004E215D"/>
    <w:rsid w:val="004E2604"/>
    <w:rsid w:val="004E2821"/>
    <w:rsid w:val="004E28B9"/>
    <w:rsid w:val="004E28FF"/>
    <w:rsid w:val="004E2D7A"/>
    <w:rsid w:val="004E2E4A"/>
    <w:rsid w:val="004E316D"/>
    <w:rsid w:val="004E448E"/>
    <w:rsid w:val="004E505D"/>
    <w:rsid w:val="004E52F9"/>
    <w:rsid w:val="004E6405"/>
    <w:rsid w:val="004E6563"/>
    <w:rsid w:val="004E692F"/>
    <w:rsid w:val="004E6CEC"/>
    <w:rsid w:val="004E7DC3"/>
    <w:rsid w:val="004F0669"/>
    <w:rsid w:val="004F0987"/>
    <w:rsid w:val="004F0A58"/>
    <w:rsid w:val="004F1680"/>
    <w:rsid w:val="004F185E"/>
    <w:rsid w:val="004F189B"/>
    <w:rsid w:val="004F1C72"/>
    <w:rsid w:val="004F1FC3"/>
    <w:rsid w:val="004F2342"/>
    <w:rsid w:val="004F2407"/>
    <w:rsid w:val="004F3D94"/>
    <w:rsid w:val="004F4688"/>
    <w:rsid w:val="004F4D00"/>
    <w:rsid w:val="004F52A4"/>
    <w:rsid w:val="004F65F9"/>
    <w:rsid w:val="004F6B25"/>
    <w:rsid w:val="004F6F0F"/>
    <w:rsid w:val="004F70CA"/>
    <w:rsid w:val="004F7D48"/>
    <w:rsid w:val="005011EB"/>
    <w:rsid w:val="0050171D"/>
    <w:rsid w:val="005030EB"/>
    <w:rsid w:val="00503534"/>
    <w:rsid w:val="00503E04"/>
    <w:rsid w:val="0050503D"/>
    <w:rsid w:val="00505215"/>
    <w:rsid w:val="00505E9B"/>
    <w:rsid w:val="00507B12"/>
    <w:rsid w:val="005101FF"/>
    <w:rsid w:val="00510365"/>
    <w:rsid w:val="0051086E"/>
    <w:rsid w:val="00510A2B"/>
    <w:rsid w:val="005115F3"/>
    <w:rsid w:val="00511807"/>
    <w:rsid w:val="00511A44"/>
    <w:rsid w:val="00512321"/>
    <w:rsid w:val="00512403"/>
    <w:rsid w:val="00513328"/>
    <w:rsid w:val="0051422F"/>
    <w:rsid w:val="0051594F"/>
    <w:rsid w:val="00515C98"/>
    <w:rsid w:val="00515E07"/>
    <w:rsid w:val="005163B7"/>
    <w:rsid w:val="005166EF"/>
    <w:rsid w:val="005172D9"/>
    <w:rsid w:val="00517DFF"/>
    <w:rsid w:val="00521824"/>
    <w:rsid w:val="00521E5A"/>
    <w:rsid w:val="00522BAC"/>
    <w:rsid w:val="00522F20"/>
    <w:rsid w:val="00523700"/>
    <w:rsid w:val="00523E07"/>
    <w:rsid w:val="00524844"/>
    <w:rsid w:val="00524956"/>
    <w:rsid w:val="00524B56"/>
    <w:rsid w:val="00524BF3"/>
    <w:rsid w:val="00525925"/>
    <w:rsid w:val="00525BE7"/>
    <w:rsid w:val="00525EE9"/>
    <w:rsid w:val="0052639A"/>
    <w:rsid w:val="00526D6C"/>
    <w:rsid w:val="00527330"/>
    <w:rsid w:val="0052775B"/>
    <w:rsid w:val="00530AD4"/>
    <w:rsid w:val="00531378"/>
    <w:rsid w:val="00531451"/>
    <w:rsid w:val="00531C70"/>
    <w:rsid w:val="00531DEA"/>
    <w:rsid w:val="00532135"/>
    <w:rsid w:val="00532480"/>
    <w:rsid w:val="005349AE"/>
    <w:rsid w:val="00534BC2"/>
    <w:rsid w:val="00534D2F"/>
    <w:rsid w:val="00536FC9"/>
    <w:rsid w:val="005372B7"/>
    <w:rsid w:val="005374D7"/>
    <w:rsid w:val="005374FD"/>
    <w:rsid w:val="0054057D"/>
    <w:rsid w:val="00540D82"/>
    <w:rsid w:val="00541C92"/>
    <w:rsid w:val="005426F4"/>
    <w:rsid w:val="00542952"/>
    <w:rsid w:val="00542E12"/>
    <w:rsid w:val="005431E8"/>
    <w:rsid w:val="00543B72"/>
    <w:rsid w:val="00543D81"/>
    <w:rsid w:val="00544C82"/>
    <w:rsid w:val="0054508F"/>
    <w:rsid w:val="005462C3"/>
    <w:rsid w:val="0054632C"/>
    <w:rsid w:val="005463BF"/>
    <w:rsid w:val="005463D3"/>
    <w:rsid w:val="00546F4E"/>
    <w:rsid w:val="0054780B"/>
    <w:rsid w:val="0054784D"/>
    <w:rsid w:val="005510BA"/>
    <w:rsid w:val="00551AD9"/>
    <w:rsid w:val="00551E8C"/>
    <w:rsid w:val="005521BD"/>
    <w:rsid w:val="00552558"/>
    <w:rsid w:val="00554086"/>
    <w:rsid w:val="0055409C"/>
    <w:rsid w:val="00554232"/>
    <w:rsid w:val="00554934"/>
    <w:rsid w:val="005558AC"/>
    <w:rsid w:val="00555A38"/>
    <w:rsid w:val="00557459"/>
    <w:rsid w:val="00557606"/>
    <w:rsid w:val="0055785C"/>
    <w:rsid w:val="00557B24"/>
    <w:rsid w:val="00557B9C"/>
    <w:rsid w:val="00560E88"/>
    <w:rsid w:val="0056146F"/>
    <w:rsid w:val="0056209D"/>
    <w:rsid w:val="0056229F"/>
    <w:rsid w:val="005635AD"/>
    <w:rsid w:val="0056377A"/>
    <w:rsid w:val="00563B3E"/>
    <w:rsid w:val="00563F83"/>
    <w:rsid w:val="005643B9"/>
    <w:rsid w:val="005658D6"/>
    <w:rsid w:val="00565FFA"/>
    <w:rsid w:val="00566496"/>
    <w:rsid w:val="005665AF"/>
    <w:rsid w:val="0056672C"/>
    <w:rsid w:val="00566C35"/>
    <w:rsid w:val="00566D48"/>
    <w:rsid w:val="00570938"/>
    <w:rsid w:val="00570D5D"/>
    <w:rsid w:val="0057158D"/>
    <w:rsid w:val="00571D00"/>
    <w:rsid w:val="00574560"/>
    <w:rsid w:val="005761B6"/>
    <w:rsid w:val="00576ED5"/>
    <w:rsid w:val="005771D9"/>
    <w:rsid w:val="00580835"/>
    <w:rsid w:val="00580B3A"/>
    <w:rsid w:val="00580C81"/>
    <w:rsid w:val="005813ED"/>
    <w:rsid w:val="005814DF"/>
    <w:rsid w:val="00582BE2"/>
    <w:rsid w:val="00583DA6"/>
    <w:rsid w:val="00584360"/>
    <w:rsid w:val="0058439E"/>
    <w:rsid w:val="0058462C"/>
    <w:rsid w:val="00584676"/>
    <w:rsid w:val="00584A41"/>
    <w:rsid w:val="00584A9A"/>
    <w:rsid w:val="00584C08"/>
    <w:rsid w:val="00585AC3"/>
    <w:rsid w:val="00585F9D"/>
    <w:rsid w:val="005866AE"/>
    <w:rsid w:val="00586FFB"/>
    <w:rsid w:val="005875CD"/>
    <w:rsid w:val="00587707"/>
    <w:rsid w:val="00591889"/>
    <w:rsid w:val="005937BC"/>
    <w:rsid w:val="0059502B"/>
    <w:rsid w:val="00595567"/>
    <w:rsid w:val="005957F8"/>
    <w:rsid w:val="00596A62"/>
    <w:rsid w:val="00597216"/>
    <w:rsid w:val="0059768A"/>
    <w:rsid w:val="005A0331"/>
    <w:rsid w:val="005A0FF4"/>
    <w:rsid w:val="005A12DD"/>
    <w:rsid w:val="005A1C25"/>
    <w:rsid w:val="005A1FF0"/>
    <w:rsid w:val="005A32A9"/>
    <w:rsid w:val="005A361E"/>
    <w:rsid w:val="005A3713"/>
    <w:rsid w:val="005A39FE"/>
    <w:rsid w:val="005A3B65"/>
    <w:rsid w:val="005A3BD1"/>
    <w:rsid w:val="005A4B38"/>
    <w:rsid w:val="005A4B44"/>
    <w:rsid w:val="005A5BD1"/>
    <w:rsid w:val="005A6B35"/>
    <w:rsid w:val="005A73BA"/>
    <w:rsid w:val="005B0E24"/>
    <w:rsid w:val="005B15B3"/>
    <w:rsid w:val="005B1B8E"/>
    <w:rsid w:val="005B2951"/>
    <w:rsid w:val="005B2EF6"/>
    <w:rsid w:val="005B32A4"/>
    <w:rsid w:val="005B44D9"/>
    <w:rsid w:val="005B4C14"/>
    <w:rsid w:val="005B4F36"/>
    <w:rsid w:val="005B5298"/>
    <w:rsid w:val="005B67D3"/>
    <w:rsid w:val="005B7E5C"/>
    <w:rsid w:val="005C04FB"/>
    <w:rsid w:val="005C0B6F"/>
    <w:rsid w:val="005C1AB6"/>
    <w:rsid w:val="005C2462"/>
    <w:rsid w:val="005C3ADE"/>
    <w:rsid w:val="005C3CB8"/>
    <w:rsid w:val="005C5231"/>
    <w:rsid w:val="005C59B6"/>
    <w:rsid w:val="005C665F"/>
    <w:rsid w:val="005C67E2"/>
    <w:rsid w:val="005C6ABC"/>
    <w:rsid w:val="005C7546"/>
    <w:rsid w:val="005C7E14"/>
    <w:rsid w:val="005D0B1E"/>
    <w:rsid w:val="005D0EBB"/>
    <w:rsid w:val="005D2125"/>
    <w:rsid w:val="005D2370"/>
    <w:rsid w:val="005D3C52"/>
    <w:rsid w:val="005D3F73"/>
    <w:rsid w:val="005D4718"/>
    <w:rsid w:val="005D57C9"/>
    <w:rsid w:val="005D5C91"/>
    <w:rsid w:val="005D6058"/>
    <w:rsid w:val="005D73C7"/>
    <w:rsid w:val="005D786B"/>
    <w:rsid w:val="005D79C4"/>
    <w:rsid w:val="005D7BF6"/>
    <w:rsid w:val="005E029E"/>
    <w:rsid w:val="005E03C6"/>
    <w:rsid w:val="005E05DF"/>
    <w:rsid w:val="005E0BD7"/>
    <w:rsid w:val="005E0C85"/>
    <w:rsid w:val="005E14C8"/>
    <w:rsid w:val="005E15D9"/>
    <w:rsid w:val="005E1700"/>
    <w:rsid w:val="005E18B5"/>
    <w:rsid w:val="005E1BA6"/>
    <w:rsid w:val="005E1F6A"/>
    <w:rsid w:val="005E1FE5"/>
    <w:rsid w:val="005E26DD"/>
    <w:rsid w:val="005E2E5F"/>
    <w:rsid w:val="005E3077"/>
    <w:rsid w:val="005E3A21"/>
    <w:rsid w:val="005E417B"/>
    <w:rsid w:val="005E4237"/>
    <w:rsid w:val="005E47D2"/>
    <w:rsid w:val="005E6159"/>
    <w:rsid w:val="005E650F"/>
    <w:rsid w:val="005E6E77"/>
    <w:rsid w:val="005E7B99"/>
    <w:rsid w:val="005F0C5E"/>
    <w:rsid w:val="005F1256"/>
    <w:rsid w:val="005F1D46"/>
    <w:rsid w:val="005F1E64"/>
    <w:rsid w:val="005F226A"/>
    <w:rsid w:val="005F3278"/>
    <w:rsid w:val="005F3331"/>
    <w:rsid w:val="005F38CB"/>
    <w:rsid w:val="005F3A9F"/>
    <w:rsid w:val="005F4926"/>
    <w:rsid w:val="005F4DFB"/>
    <w:rsid w:val="005F5CC9"/>
    <w:rsid w:val="005F6BD5"/>
    <w:rsid w:val="005F6D26"/>
    <w:rsid w:val="005F71EB"/>
    <w:rsid w:val="005F777F"/>
    <w:rsid w:val="006001F8"/>
    <w:rsid w:val="00600B1D"/>
    <w:rsid w:val="00601582"/>
    <w:rsid w:val="00601AB3"/>
    <w:rsid w:val="00601F76"/>
    <w:rsid w:val="00602EF7"/>
    <w:rsid w:val="00603F25"/>
    <w:rsid w:val="0060439F"/>
    <w:rsid w:val="006045A1"/>
    <w:rsid w:val="00604D1F"/>
    <w:rsid w:val="006059AE"/>
    <w:rsid w:val="00606372"/>
    <w:rsid w:val="00606478"/>
    <w:rsid w:val="00606FE6"/>
    <w:rsid w:val="006077D6"/>
    <w:rsid w:val="00610529"/>
    <w:rsid w:val="00610B24"/>
    <w:rsid w:val="00611B55"/>
    <w:rsid w:val="0061294A"/>
    <w:rsid w:val="00612BD0"/>
    <w:rsid w:val="0061386C"/>
    <w:rsid w:val="0061429F"/>
    <w:rsid w:val="00614B12"/>
    <w:rsid w:val="006156B3"/>
    <w:rsid w:val="00615753"/>
    <w:rsid w:val="00615CDF"/>
    <w:rsid w:val="00615DC4"/>
    <w:rsid w:val="00616217"/>
    <w:rsid w:val="00616295"/>
    <w:rsid w:val="00616C5B"/>
    <w:rsid w:val="00616CD8"/>
    <w:rsid w:val="006172FD"/>
    <w:rsid w:val="00617E68"/>
    <w:rsid w:val="006212A8"/>
    <w:rsid w:val="00622FB8"/>
    <w:rsid w:val="006233CB"/>
    <w:rsid w:val="00623404"/>
    <w:rsid w:val="00624DB4"/>
    <w:rsid w:val="006259EE"/>
    <w:rsid w:val="00625A2D"/>
    <w:rsid w:val="00625AAD"/>
    <w:rsid w:val="006260E2"/>
    <w:rsid w:val="00626249"/>
    <w:rsid w:val="006267A3"/>
    <w:rsid w:val="00626BD3"/>
    <w:rsid w:val="00626FD4"/>
    <w:rsid w:val="006270D0"/>
    <w:rsid w:val="006273D0"/>
    <w:rsid w:val="00630DF9"/>
    <w:rsid w:val="00630FCC"/>
    <w:rsid w:val="00632501"/>
    <w:rsid w:val="00632E59"/>
    <w:rsid w:val="006335E4"/>
    <w:rsid w:val="00636079"/>
    <w:rsid w:val="0063750E"/>
    <w:rsid w:val="00637CED"/>
    <w:rsid w:val="00640D9F"/>
    <w:rsid w:val="00641DCB"/>
    <w:rsid w:val="00641FDA"/>
    <w:rsid w:val="0064226D"/>
    <w:rsid w:val="00642751"/>
    <w:rsid w:val="00643AE0"/>
    <w:rsid w:val="00643EF9"/>
    <w:rsid w:val="0064422A"/>
    <w:rsid w:val="00644361"/>
    <w:rsid w:val="00644BD6"/>
    <w:rsid w:val="00645246"/>
    <w:rsid w:val="006456E4"/>
    <w:rsid w:val="006460CD"/>
    <w:rsid w:val="006467CA"/>
    <w:rsid w:val="00647DF8"/>
    <w:rsid w:val="00650086"/>
    <w:rsid w:val="0065021A"/>
    <w:rsid w:val="00650D14"/>
    <w:rsid w:val="00650F8C"/>
    <w:rsid w:val="00651E81"/>
    <w:rsid w:val="00652316"/>
    <w:rsid w:val="006538E9"/>
    <w:rsid w:val="00654DAE"/>
    <w:rsid w:val="00654E74"/>
    <w:rsid w:val="0065510F"/>
    <w:rsid w:val="006552E7"/>
    <w:rsid w:val="00656758"/>
    <w:rsid w:val="0065697C"/>
    <w:rsid w:val="006573D8"/>
    <w:rsid w:val="006579E9"/>
    <w:rsid w:val="00660A08"/>
    <w:rsid w:val="0066173D"/>
    <w:rsid w:val="00661853"/>
    <w:rsid w:val="00661B18"/>
    <w:rsid w:val="006626AC"/>
    <w:rsid w:val="00662D30"/>
    <w:rsid w:val="006638C0"/>
    <w:rsid w:val="006653E8"/>
    <w:rsid w:val="00665A4F"/>
    <w:rsid w:val="00665E3D"/>
    <w:rsid w:val="0066613B"/>
    <w:rsid w:val="006663C0"/>
    <w:rsid w:val="00666ED0"/>
    <w:rsid w:val="0066728B"/>
    <w:rsid w:val="006672DB"/>
    <w:rsid w:val="0066744F"/>
    <w:rsid w:val="00667A54"/>
    <w:rsid w:val="00670812"/>
    <w:rsid w:val="00670DEA"/>
    <w:rsid w:val="00672D70"/>
    <w:rsid w:val="00674431"/>
    <w:rsid w:val="00675B1C"/>
    <w:rsid w:val="006763D6"/>
    <w:rsid w:val="0067683E"/>
    <w:rsid w:val="006771D7"/>
    <w:rsid w:val="00680F0E"/>
    <w:rsid w:val="00681B92"/>
    <w:rsid w:val="00681C10"/>
    <w:rsid w:val="00681C52"/>
    <w:rsid w:val="00682EFA"/>
    <w:rsid w:val="0068348C"/>
    <w:rsid w:val="00683FE2"/>
    <w:rsid w:val="006853D9"/>
    <w:rsid w:val="00685537"/>
    <w:rsid w:val="006861FE"/>
    <w:rsid w:val="00686462"/>
    <w:rsid w:val="006865C9"/>
    <w:rsid w:val="00687A90"/>
    <w:rsid w:val="00690BB2"/>
    <w:rsid w:val="00690C5E"/>
    <w:rsid w:val="0069115D"/>
    <w:rsid w:val="0069120F"/>
    <w:rsid w:val="006937E3"/>
    <w:rsid w:val="00693AAB"/>
    <w:rsid w:val="00693F72"/>
    <w:rsid w:val="0069543D"/>
    <w:rsid w:val="00695B8C"/>
    <w:rsid w:val="0069753B"/>
    <w:rsid w:val="00697A66"/>
    <w:rsid w:val="00697C1D"/>
    <w:rsid w:val="006A129C"/>
    <w:rsid w:val="006A12A6"/>
    <w:rsid w:val="006A1BA2"/>
    <w:rsid w:val="006A1FD6"/>
    <w:rsid w:val="006A275C"/>
    <w:rsid w:val="006A2973"/>
    <w:rsid w:val="006A336C"/>
    <w:rsid w:val="006A395E"/>
    <w:rsid w:val="006A425A"/>
    <w:rsid w:val="006A48F0"/>
    <w:rsid w:val="006A5134"/>
    <w:rsid w:val="006A6A44"/>
    <w:rsid w:val="006A6F08"/>
    <w:rsid w:val="006A71C8"/>
    <w:rsid w:val="006B15E2"/>
    <w:rsid w:val="006B2E66"/>
    <w:rsid w:val="006B2EBA"/>
    <w:rsid w:val="006B4071"/>
    <w:rsid w:val="006B4D3F"/>
    <w:rsid w:val="006B4E29"/>
    <w:rsid w:val="006B5AB4"/>
    <w:rsid w:val="006B616D"/>
    <w:rsid w:val="006B6235"/>
    <w:rsid w:val="006B63D8"/>
    <w:rsid w:val="006B7A0B"/>
    <w:rsid w:val="006B7A64"/>
    <w:rsid w:val="006C086B"/>
    <w:rsid w:val="006C0A06"/>
    <w:rsid w:val="006C0B37"/>
    <w:rsid w:val="006C20F3"/>
    <w:rsid w:val="006C2569"/>
    <w:rsid w:val="006C3C57"/>
    <w:rsid w:val="006C406A"/>
    <w:rsid w:val="006C42AD"/>
    <w:rsid w:val="006C60DA"/>
    <w:rsid w:val="006C6D83"/>
    <w:rsid w:val="006C7170"/>
    <w:rsid w:val="006C7279"/>
    <w:rsid w:val="006D083D"/>
    <w:rsid w:val="006D09D7"/>
    <w:rsid w:val="006D0C5E"/>
    <w:rsid w:val="006D0F7C"/>
    <w:rsid w:val="006D1CD4"/>
    <w:rsid w:val="006D374A"/>
    <w:rsid w:val="006D42C7"/>
    <w:rsid w:val="006D44D1"/>
    <w:rsid w:val="006D4A34"/>
    <w:rsid w:val="006D4AAE"/>
    <w:rsid w:val="006D4FBE"/>
    <w:rsid w:val="006D611B"/>
    <w:rsid w:val="006D67DE"/>
    <w:rsid w:val="006E00DF"/>
    <w:rsid w:val="006E0415"/>
    <w:rsid w:val="006E0C31"/>
    <w:rsid w:val="006E1A3B"/>
    <w:rsid w:val="006E1B80"/>
    <w:rsid w:val="006E22CA"/>
    <w:rsid w:val="006E28E8"/>
    <w:rsid w:val="006E2A57"/>
    <w:rsid w:val="006E4C13"/>
    <w:rsid w:val="006E4CAA"/>
    <w:rsid w:val="006E5BF0"/>
    <w:rsid w:val="006E5C06"/>
    <w:rsid w:val="006E5CCC"/>
    <w:rsid w:val="006E7EF9"/>
    <w:rsid w:val="006F09F5"/>
    <w:rsid w:val="006F1EA2"/>
    <w:rsid w:val="006F27AF"/>
    <w:rsid w:val="006F3076"/>
    <w:rsid w:val="006F386E"/>
    <w:rsid w:val="006F393A"/>
    <w:rsid w:val="006F3BA6"/>
    <w:rsid w:val="006F3EE9"/>
    <w:rsid w:val="006F427A"/>
    <w:rsid w:val="006F4B52"/>
    <w:rsid w:val="006F5A24"/>
    <w:rsid w:val="006F5F6F"/>
    <w:rsid w:val="006F6EB8"/>
    <w:rsid w:val="006F6FA7"/>
    <w:rsid w:val="006F7F31"/>
    <w:rsid w:val="00700021"/>
    <w:rsid w:val="0070169D"/>
    <w:rsid w:val="007016B0"/>
    <w:rsid w:val="007032F6"/>
    <w:rsid w:val="0070354B"/>
    <w:rsid w:val="00703A4F"/>
    <w:rsid w:val="007052AB"/>
    <w:rsid w:val="007052BF"/>
    <w:rsid w:val="007053D4"/>
    <w:rsid w:val="0070593B"/>
    <w:rsid w:val="00705DE7"/>
    <w:rsid w:val="0070621B"/>
    <w:rsid w:val="00710255"/>
    <w:rsid w:val="00710D36"/>
    <w:rsid w:val="00710E2F"/>
    <w:rsid w:val="00711A51"/>
    <w:rsid w:val="00711DD6"/>
    <w:rsid w:val="007120BA"/>
    <w:rsid w:val="007142BA"/>
    <w:rsid w:val="00715689"/>
    <w:rsid w:val="00715CD0"/>
    <w:rsid w:val="00716E6F"/>
    <w:rsid w:val="0071722F"/>
    <w:rsid w:val="00720326"/>
    <w:rsid w:val="00720CED"/>
    <w:rsid w:val="00720F20"/>
    <w:rsid w:val="00721CE9"/>
    <w:rsid w:val="0072310C"/>
    <w:rsid w:val="00723118"/>
    <w:rsid w:val="00723320"/>
    <w:rsid w:val="007233CE"/>
    <w:rsid w:val="00724283"/>
    <w:rsid w:val="00724453"/>
    <w:rsid w:val="00725D4A"/>
    <w:rsid w:val="0072603F"/>
    <w:rsid w:val="007262A8"/>
    <w:rsid w:val="00726470"/>
    <w:rsid w:val="0073019F"/>
    <w:rsid w:val="007303F1"/>
    <w:rsid w:val="00732536"/>
    <w:rsid w:val="00732DC3"/>
    <w:rsid w:val="00733B91"/>
    <w:rsid w:val="00734EF8"/>
    <w:rsid w:val="00735919"/>
    <w:rsid w:val="00736490"/>
    <w:rsid w:val="00736BE5"/>
    <w:rsid w:val="00737D27"/>
    <w:rsid w:val="00737DD0"/>
    <w:rsid w:val="0074087F"/>
    <w:rsid w:val="00740AB0"/>
    <w:rsid w:val="007414EA"/>
    <w:rsid w:val="007425BC"/>
    <w:rsid w:val="00742707"/>
    <w:rsid w:val="00742A28"/>
    <w:rsid w:val="00742A2F"/>
    <w:rsid w:val="007434D7"/>
    <w:rsid w:val="007435DE"/>
    <w:rsid w:val="0074448A"/>
    <w:rsid w:val="00745525"/>
    <w:rsid w:val="00745574"/>
    <w:rsid w:val="00745D5C"/>
    <w:rsid w:val="007461B3"/>
    <w:rsid w:val="007461DE"/>
    <w:rsid w:val="007503FC"/>
    <w:rsid w:val="00750C33"/>
    <w:rsid w:val="00750FDA"/>
    <w:rsid w:val="00751292"/>
    <w:rsid w:val="0075184E"/>
    <w:rsid w:val="0075227D"/>
    <w:rsid w:val="0075247E"/>
    <w:rsid w:val="0075282E"/>
    <w:rsid w:val="0075376E"/>
    <w:rsid w:val="0075402F"/>
    <w:rsid w:val="0075568B"/>
    <w:rsid w:val="007563E2"/>
    <w:rsid w:val="007569EE"/>
    <w:rsid w:val="00756BCB"/>
    <w:rsid w:val="0075711D"/>
    <w:rsid w:val="0075732F"/>
    <w:rsid w:val="00760183"/>
    <w:rsid w:val="00760760"/>
    <w:rsid w:val="007622FD"/>
    <w:rsid w:val="00762894"/>
    <w:rsid w:val="0076295A"/>
    <w:rsid w:val="007634C0"/>
    <w:rsid w:val="00763A1B"/>
    <w:rsid w:val="007645DF"/>
    <w:rsid w:val="00765880"/>
    <w:rsid w:val="0076660E"/>
    <w:rsid w:val="00766AB4"/>
    <w:rsid w:val="00766C9E"/>
    <w:rsid w:val="00766D63"/>
    <w:rsid w:val="00766E2A"/>
    <w:rsid w:val="00767002"/>
    <w:rsid w:val="00767179"/>
    <w:rsid w:val="0076754C"/>
    <w:rsid w:val="00771525"/>
    <w:rsid w:val="00771784"/>
    <w:rsid w:val="007717CF"/>
    <w:rsid w:val="0077344D"/>
    <w:rsid w:val="00774357"/>
    <w:rsid w:val="007748CE"/>
    <w:rsid w:val="00775304"/>
    <w:rsid w:val="0077536B"/>
    <w:rsid w:val="00776883"/>
    <w:rsid w:val="00780708"/>
    <w:rsid w:val="0078076B"/>
    <w:rsid w:val="007812B9"/>
    <w:rsid w:val="0078212B"/>
    <w:rsid w:val="00782689"/>
    <w:rsid w:val="00782DB4"/>
    <w:rsid w:val="007839F4"/>
    <w:rsid w:val="00783C0C"/>
    <w:rsid w:val="00783CFF"/>
    <w:rsid w:val="007854C6"/>
    <w:rsid w:val="007858F1"/>
    <w:rsid w:val="007903C1"/>
    <w:rsid w:val="00790C0B"/>
    <w:rsid w:val="00790F3E"/>
    <w:rsid w:val="00792935"/>
    <w:rsid w:val="00792B0F"/>
    <w:rsid w:val="00793ADA"/>
    <w:rsid w:val="00794066"/>
    <w:rsid w:val="0079438E"/>
    <w:rsid w:val="00794831"/>
    <w:rsid w:val="00795FD7"/>
    <w:rsid w:val="00796275"/>
    <w:rsid w:val="007964B7"/>
    <w:rsid w:val="0079660C"/>
    <w:rsid w:val="00796E17"/>
    <w:rsid w:val="007970EF"/>
    <w:rsid w:val="00797DBF"/>
    <w:rsid w:val="007A08BD"/>
    <w:rsid w:val="007A0B8A"/>
    <w:rsid w:val="007A1164"/>
    <w:rsid w:val="007A1656"/>
    <w:rsid w:val="007A1A99"/>
    <w:rsid w:val="007A5D11"/>
    <w:rsid w:val="007A63CA"/>
    <w:rsid w:val="007A6969"/>
    <w:rsid w:val="007B13C6"/>
    <w:rsid w:val="007B1A4B"/>
    <w:rsid w:val="007B1C86"/>
    <w:rsid w:val="007B232D"/>
    <w:rsid w:val="007B284D"/>
    <w:rsid w:val="007B35D3"/>
    <w:rsid w:val="007B5497"/>
    <w:rsid w:val="007B5590"/>
    <w:rsid w:val="007B5DA5"/>
    <w:rsid w:val="007B5F9C"/>
    <w:rsid w:val="007B5FDE"/>
    <w:rsid w:val="007B6612"/>
    <w:rsid w:val="007B66A0"/>
    <w:rsid w:val="007B6A94"/>
    <w:rsid w:val="007B6E39"/>
    <w:rsid w:val="007B7134"/>
    <w:rsid w:val="007B7DE0"/>
    <w:rsid w:val="007B7FB4"/>
    <w:rsid w:val="007C02B7"/>
    <w:rsid w:val="007C06F0"/>
    <w:rsid w:val="007C0FD5"/>
    <w:rsid w:val="007C188F"/>
    <w:rsid w:val="007C1CC4"/>
    <w:rsid w:val="007C1F97"/>
    <w:rsid w:val="007C208A"/>
    <w:rsid w:val="007C20B3"/>
    <w:rsid w:val="007C3A32"/>
    <w:rsid w:val="007C3ED3"/>
    <w:rsid w:val="007C4051"/>
    <w:rsid w:val="007C4B9B"/>
    <w:rsid w:val="007C5B1C"/>
    <w:rsid w:val="007C6A73"/>
    <w:rsid w:val="007D0201"/>
    <w:rsid w:val="007D0454"/>
    <w:rsid w:val="007D07B0"/>
    <w:rsid w:val="007D0B0C"/>
    <w:rsid w:val="007D1CD5"/>
    <w:rsid w:val="007D2962"/>
    <w:rsid w:val="007D2BE0"/>
    <w:rsid w:val="007D3678"/>
    <w:rsid w:val="007D4281"/>
    <w:rsid w:val="007D5C07"/>
    <w:rsid w:val="007D6026"/>
    <w:rsid w:val="007D6208"/>
    <w:rsid w:val="007D76D4"/>
    <w:rsid w:val="007D7B41"/>
    <w:rsid w:val="007E0206"/>
    <w:rsid w:val="007E0683"/>
    <w:rsid w:val="007E1A6E"/>
    <w:rsid w:val="007E1C86"/>
    <w:rsid w:val="007E25F6"/>
    <w:rsid w:val="007E29F3"/>
    <w:rsid w:val="007E2F0C"/>
    <w:rsid w:val="007E3038"/>
    <w:rsid w:val="007E3B7E"/>
    <w:rsid w:val="007E5132"/>
    <w:rsid w:val="007E5457"/>
    <w:rsid w:val="007E6B03"/>
    <w:rsid w:val="007E737B"/>
    <w:rsid w:val="007E74A3"/>
    <w:rsid w:val="007E7F5F"/>
    <w:rsid w:val="007F00E9"/>
    <w:rsid w:val="007F0FE5"/>
    <w:rsid w:val="007F16DF"/>
    <w:rsid w:val="007F187A"/>
    <w:rsid w:val="007F1D36"/>
    <w:rsid w:val="007F1F46"/>
    <w:rsid w:val="007F365C"/>
    <w:rsid w:val="007F40A3"/>
    <w:rsid w:val="007F45F4"/>
    <w:rsid w:val="007F55F5"/>
    <w:rsid w:val="007F61F2"/>
    <w:rsid w:val="007F6A21"/>
    <w:rsid w:val="007F6E6E"/>
    <w:rsid w:val="007F7B4B"/>
    <w:rsid w:val="008002B1"/>
    <w:rsid w:val="008007D5"/>
    <w:rsid w:val="00800853"/>
    <w:rsid w:val="00800A09"/>
    <w:rsid w:val="00800C41"/>
    <w:rsid w:val="008018B4"/>
    <w:rsid w:val="008022AC"/>
    <w:rsid w:val="0080257A"/>
    <w:rsid w:val="008028B2"/>
    <w:rsid w:val="00803006"/>
    <w:rsid w:val="0080306C"/>
    <w:rsid w:val="00804AFC"/>
    <w:rsid w:val="00804CDC"/>
    <w:rsid w:val="00804DA1"/>
    <w:rsid w:val="008061D8"/>
    <w:rsid w:val="00806308"/>
    <w:rsid w:val="00806983"/>
    <w:rsid w:val="00806DC5"/>
    <w:rsid w:val="00806F15"/>
    <w:rsid w:val="00807D80"/>
    <w:rsid w:val="008104E4"/>
    <w:rsid w:val="00811528"/>
    <w:rsid w:val="00811A4A"/>
    <w:rsid w:val="00811AD7"/>
    <w:rsid w:val="00811C9B"/>
    <w:rsid w:val="0081225A"/>
    <w:rsid w:val="00812C71"/>
    <w:rsid w:val="0081481C"/>
    <w:rsid w:val="00814D1E"/>
    <w:rsid w:val="008151A6"/>
    <w:rsid w:val="00815E90"/>
    <w:rsid w:val="00815F40"/>
    <w:rsid w:val="00816545"/>
    <w:rsid w:val="00816F49"/>
    <w:rsid w:val="00817555"/>
    <w:rsid w:val="00817683"/>
    <w:rsid w:val="0082038A"/>
    <w:rsid w:val="00820F8F"/>
    <w:rsid w:val="00821726"/>
    <w:rsid w:val="00821FAA"/>
    <w:rsid w:val="00822FD4"/>
    <w:rsid w:val="0082399A"/>
    <w:rsid w:val="0082486E"/>
    <w:rsid w:val="00824EB4"/>
    <w:rsid w:val="008256FC"/>
    <w:rsid w:val="008257C4"/>
    <w:rsid w:val="00825E1E"/>
    <w:rsid w:val="00825F27"/>
    <w:rsid w:val="00825F4A"/>
    <w:rsid w:val="0082641E"/>
    <w:rsid w:val="0082699A"/>
    <w:rsid w:val="00827243"/>
    <w:rsid w:val="00827311"/>
    <w:rsid w:val="0082746F"/>
    <w:rsid w:val="00830A54"/>
    <w:rsid w:val="0083210A"/>
    <w:rsid w:val="00832643"/>
    <w:rsid w:val="00832EE8"/>
    <w:rsid w:val="0083333D"/>
    <w:rsid w:val="008335F2"/>
    <w:rsid w:val="00833AD2"/>
    <w:rsid w:val="00834199"/>
    <w:rsid w:val="00835242"/>
    <w:rsid w:val="008353A2"/>
    <w:rsid w:val="008361F5"/>
    <w:rsid w:val="008369EE"/>
    <w:rsid w:val="00836A1D"/>
    <w:rsid w:val="00836A5F"/>
    <w:rsid w:val="00836A7D"/>
    <w:rsid w:val="00836B5B"/>
    <w:rsid w:val="008371B4"/>
    <w:rsid w:val="0083721F"/>
    <w:rsid w:val="00837635"/>
    <w:rsid w:val="00837904"/>
    <w:rsid w:val="00837CF7"/>
    <w:rsid w:val="008402FA"/>
    <w:rsid w:val="008406F0"/>
    <w:rsid w:val="008413A3"/>
    <w:rsid w:val="00841FF5"/>
    <w:rsid w:val="00842D2B"/>
    <w:rsid w:val="00843B26"/>
    <w:rsid w:val="00844DF1"/>
    <w:rsid w:val="00845CDD"/>
    <w:rsid w:val="0084617D"/>
    <w:rsid w:val="008463DF"/>
    <w:rsid w:val="0084641A"/>
    <w:rsid w:val="008467CC"/>
    <w:rsid w:val="008469E3"/>
    <w:rsid w:val="00847523"/>
    <w:rsid w:val="0085019F"/>
    <w:rsid w:val="0085202D"/>
    <w:rsid w:val="008523F6"/>
    <w:rsid w:val="0085274D"/>
    <w:rsid w:val="00852C0A"/>
    <w:rsid w:val="00854199"/>
    <w:rsid w:val="00854C63"/>
    <w:rsid w:val="008550AC"/>
    <w:rsid w:val="008557ED"/>
    <w:rsid w:val="00855919"/>
    <w:rsid w:val="0085612F"/>
    <w:rsid w:val="00857409"/>
    <w:rsid w:val="00857642"/>
    <w:rsid w:val="00857B89"/>
    <w:rsid w:val="008601E4"/>
    <w:rsid w:val="00861185"/>
    <w:rsid w:val="00861235"/>
    <w:rsid w:val="0086191B"/>
    <w:rsid w:val="008627C6"/>
    <w:rsid w:val="00862853"/>
    <w:rsid w:val="0086288F"/>
    <w:rsid w:val="00862D39"/>
    <w:rsid w:val="00862ECE"/>
    <w:rsid w:val="00863202"/>
    <w:rsid w:val="00863A2D"/>
    <w:rsid w:val="008654A8"/>
    <w:rsid w:val="008654BF"/>
    <w:rsid w:val="00865BB1"/>
    <w:rsid w:val="00866098"/>
    <w:rsid w:val="008666BC"/>
    <w:rsid w:val="00866AB0"/>
    <w:rsid w:val="00866EAA"/>
    <w:rsid w:val="0087036E"/>
    <w:rsid w:val="00870B54"/>
    <w:rsid w:val="0087136A"/>
    <w:rsid w:val="00871963"/>
    <w:rsid w:val="00871D60"/>
    <w:rsid w:val="00871FAC"/>
    <w:rsid w:val="00872111"/>
    <w:rsid w:val="00872C6F"/>
    <w:rsid w:val="00872E1A"/>
    <w:rsid w:val="00873036"/>
    <w:rsid w:val="008731F4"/>
    <w:rsid w:val="00873F9D"/>
    <w:rsid w:val="0087470B"/>
    <w:rsid w:val="00874EA3"/>
    <w:rsid w:val="00874EE3"/>
    <w:rsid w:val="00876C39"/>
    <w:rsid w:val="00880707"/>
    <w:rsid w:val="008808D7"/>
    <w:rsid w:val="00880D23"/>
    <w:rsid w:val="00881F98"/>
    <w:rsid w:val="0088423B"/>
    <w:rsid w:val="00884F1B"/>
    <w:rsid w:val="008861C2"/>
    <w:rsid w:val="00887317"/>
    <w:rsid w:val="00887C89"/>
    <w:rsid w:val="0089082F"/>
    <w:rsid w:val="0089127B"/>
    <w:rsid w:val="00892150"/>
    <w:rsid w:val="00893A5A"/>
    <w:rsid w:val="008948F6"/>
    <w:rsid w:val="008954B6"/>
    <w:rsid w:val="00895905"/>
    <w:rsid w:val="008964D2"/>
    <w:rsid w:val="0089709A"/>
    <w:rsid w:val="00897A86"/>
    <w:rsid w:val="00897AD7"/>
    <w:rsid w:val="00897B10"/>
    <w:rsid w:val="008A141F"/>
    <w:rsid w:val="008A15E2"/>
    <w:rsid w:val="008A1F86"/>
    <w:rsid w:val="008A284A"/>
    <w:rsid w:val="008A2EBA"/>
    <w:rsid w:val="008A3052"/>
    <w:rsid w:val="008A40BA"/>
    <w:rsid w:val="008A51F5"/>
    <w:rsid w:val="008A5BAC"/>
    <w:rsid w:val="008A5E80"/>
    <w:rsid w:val="008A6DC2"/>
    <w:rsid w:val="008A6F5D"/>
    <w:rsid w:val="008A7A8E"/>
    <w:rsid w:val="008B07D8"/>
    <w:rsid w:val="008B0F59"/>
    <w:rsid w:val="008B1653"/>
    <w:rsid w:val="008B17F2"/>
    <w:rsid w:val="008B2972"/>
    <w:rsid w:val="008B40BF"/>
    <w:rsid w:val="008B411A"/>
    <w:rsid w:val="008B420D"/>
    <w:rsid w:val="008B4FEB"/>
    <w:rsid w:val="008B63FB"/>
    <w:rsid w:val="008B6611"/>
    <w:rsid w:val="008B7AC4"/>
    <w:rsid w:val="008C0709"/>
    <w:rsid w:val="008C19DC"/>
    <w:rsid w:val="008C2A05"/>
    <w:rsid w:val="008C385E"/>
    <w:rsid w:val="008C3FD2"/>
    <w:rsid w:val="008C451C"/>
    <w:rsid w:val="008C487F"/>
    <w:rsid w:val="008C5398"/>
    <w:rsid w:val="008C5D3A"/>
    <w:rsid w:val="008C640D"/>
    <w:rsid w:val="008C6705"/>
    <w:rsid w:val="008C73AD"/>
    <w:rsid w:val="008C73ED"/>
    <w:rsid w:val="008D01E5"/>
    <w:rsid w:val="008D037A"/>
    <w:rsid w:val="008D08BC"/>
    <w:rsid w:val="008D22C3"/>
    <w:rsid w:val="008D2391"/>
    <w:rsid w:val="008D3DF3"/>
    <w:rsid w:val="008D3E28"/>
    <w:rsid w:val="008D446F"/>
    <w:rsid w:val="008D4D7E"/>
    <w:rsid w:val="008D5AE2"/>
    <w:rsid w:val="008D6C7B"/>
    <w:rsid w:val="008D6CAE"/>
    <w:rsid w:val="008D6FBB"/>
    <w:rsid w:val="008E0ACE"/>
    <w:rsid w:val="008E2ACE"/>
    <w:rsid w:val="008E2B4F"/>
    <w:rsid w:val="008E305F"/>
    <w:rsid w:val="008E3879"/>
    <w:rsid w:val="008E4570"/>
    <w:rsid w:val="008E4DE5"/>
    <w:rsid w:val="008E5241"/>
    <w:rsid w:val="008E61E9"/>
    <w:rsid w:val="008E6664"/>
    <w:rsid w:val="008E6EFE"/>
    <w:rsid w:val="008E7240"/>
    <w:rsid w:val="008E75CA"/>
    <w:rsid w:val="008E7D56"/>
    <w:rsid w:val="008F0FD9"/>
    <w:rsid w:val="008F118B"/>
    <w:rsid w:val="008F14BF"/>
    <w:rsid w:val="008F156E"/>
    <w:rsid w:val="008F2E49"/>
    <w:rsid w:val="008F34C6"/>
    <w:rsid w:val="008F382A"/>
    <w:rsid w:val="008F3B44"/>
    <w:rsid w:val="008F4789"/>
    <w:rsid w:val="008F51E5"/>
    <w:rsid w:val="008F5378"/>
    <w:rsid w:val="008F55AB"/>
    <w:rsid w:val="008F59CC"/>
    <w:rsid w:val="008F5B79"/>
    <w:rsid w:val="008F63FD"/>
    <w:rsid w:val="008F6B4A"/>
    <w:rsid w:val="008F72BC"/>
    <w:rsid w:val="008F7492"/>
    <w:rsid w:val="009001B1"/>
    <w:rsid w:val="00900A50"/>
    <w:rsid w:val="00900BF1"/>
    <w:rsid w:val="00900D63"/>
    <w:rsid w:val="00901292"/>
    <w:rsid w:val="0090167E"/>
    <w:rsid w:val="0090192F"/>
    <w:rsid w:val="00901FF9"/>
    <w:rsid w:val="00902046"/>
    <w:rsid w:val="0090298C"/>
    <w:rsid w:val="0090356B"/>
    <w:rsid w:val="0090359D"/>
    <w:rsid w:val="009040AB"/>
    <w:rsid w:val="009047FA"/>
    <w:rsid w:val="00905966"/>
    <w:rsid w:val="009059FB"/>
    <w:rsid w:val="00906B30"/>
    <w:rsid w:val="0090713F"/>
    <w:rsid w:val="00911073"/>
    <w:rsid w:val="00911896"/>
    <w:rsid w:val="00911A44"/>
    <w:rsid w:val="00911F36"/>
    <w:rsid w:val="00912F37"/>
    <w:rsid w:val="0091388A"/>
    <w:rsid w:val="00913A81"/>
    <w:rsid w:val="00913B07"/>
    <w:rsid w:val="00913C59"/>
    <w:rsid w:val="009141AF"/>
    <w:rsid w:val="009142DD"/>
    <w:rsid w:val="00914AC0"/>
    <w:rsid w:val="00915124"/>
    <w:rsid w:val="00915A52"/>
    <w:rsid w:val="00915D1A"/>
    <w:rsid w:val="00915DC1"/>
    <w:rsid w:val="009204EB"/>
    <w:rsid w:val="00920A84"/>
    <w:rsid w:val="00921E92"/>
    <w:rsid w:val="00922485"/>
    <w:rsid w:val="00922535"/>
    <w:rsid w:val="00922E93"/>
    <w:rsid w:val="00923A61"/>
    <w:rsid w:val="00924D1C"/>
    <w:rsid w:val="00924D86"/>
    <w:rsid w:val="009250B2"/>
    <w:rsid w:val="00925424"/>
    <w:rsid w:val="00925481"/>
    <w:rsid w:val="00925747"/>
    <w:rsid w:val="0092724C"/>
    <w:rsid w:val="009276F1"/>
    <w:rsid w:val="00927927"/>
    <w:rsid w:val="00930119"/>
    <w:rsid w:val="009302E4"/>
    <w:rsid w:val="009306FD"/>
    <w:rsid w:val="00931064"/>
    <w:rsid w:val="009318A8"/>
    <w:rsid w:val="00931DBF"/>
    <w:rsid w:val="00931F69"/>
    <w:rsid w:val="009322AD"/>
    <w:rsid w:val="00932946"/>
    <w:rsid w:val="00932A2A"/>
    <w:rsid w:val="00932FDD"/>
    <w:rsid w:val="009358D7"/>
    <w:rsid w:val="0093755F"/>
    <w:rsid w:val="00937D10"/>
    <w:rsid w:val="00940092"/>
    <w:rsid w:val="00940C88"/>
    <w:rsid w:val="00940F1B"/>
    <w:rsid w:val="00941132"/>
    <w:rsid w:val="00942142"/>
    <w:rsid w:val="009424F7"/>
    <w:rsid w:val="009428ED"/>
    <w:rsid w:val="00943B59"/>
    <w:rsid w:val="00943F57"/>
    <w:rsid w:val="009440F5"/>
    <w:rsid w:val="00944ED0"/>
    <w:rsid w:val="009455BE"/>
    <w:rsid w:val="009456D4"/>
    <w:rsid w:val="0094656C"/>
    <w:rsid w:val="00947348"/>
    <w:rsid w:val="00947672"/>
    <w:rsid w:val="00947748"/>
    <w:rsid w:val="0095033F"/>
    <w:rsid w:val="00950892"/>
    <w:rsid w:val="00950C61"/>
    <w:rsid w:val="0095128B"/>
    <w:rsid w:val="009513B3"/>
    <w:rsid w:val="00951956"/>
    <w:rsid w:val="00951CBA"/>
    <w:rsid w:val="00951FD0"/>
    <w:rsid w:val="009522BF"/>
    <w:rsid w:val="009533CE"/>
    <w:rsid w:val="009536BF"/>
    <w:rsid w:val="0095393D"/>
    <w:rsid w:val="0095463A"/>
    <w:rsid w:val="00955DB5"/>
    <w:rsid w:val="009562A9"/>
    <w:rsid w:val="00956544"/>
    <w:rsid w:val="009568EA"/>
    <w:rsid w:val="00960671"/>
    <w:rsid w:val="0096128E"/>
    <w:rsid w:val="009616DE"/>
    <w:rsid w:val="00961CBF"/>
    <w:rsid w:val="0096203D"/>
    <w:rsid w:val="009637D8"/>
    <w:rsid w:val="00963877"/>
    <w:rsid w:val="0096419A"/>
    <w:rsid w:val="00964B18"/>
    <w:rsid w:val="0096600B"/>
    <w:rsid w:val="00966477"/>
    <w:rsid w:val="00966531"/>
    <w:rsid w:val="00966F6E"/>
    <w:rsid w:val="0096710E"/>
    <w:rsid w:val="009675E4"/>
    <w:rsid w:val="00967950"/>
    <w:rsid w:val="00967F31"/>
    <w:rsid w:val="0097004C"/>
    <w:rsid w:val="00971141"/>
    <w:rsid w:val="0097254F"/>
    <w:rsid w:val="00972CC2"/>
    <w:rsid w:val="00972F14"/>
    <w:rsid w:val="00973A26"/>
    <w:rsid w:val="00973BE2"/>
    <w:rsid w:val="0097449A"/>
    <w:rsid w:val="00974870"/>
    <w:rsid w:val="00974988"/>
    <w:rsid w:val="009751B7"/>
    <w:rsid w:val="0097522E"/>
    <w:rsid w:val="00975457"/>
    <w:rsid w:val="0097575E"/>
    <w:rsid w:val="00975BD9"/>
    <w:rsid w:val="00976092"/>
    <w:rsid w:val="009760E7"/>
    <w:rsid w:val="00976AB3"/>
    <w:rsid w:val="00977C00"/>
    <w:rsid w:val="009803F3"/>
    <w:rsid w:val="0098067C"/>
    <w:rsid w:val="00980D04"/>
    <w:rsid w:val="009816C2"/>
    <w:rsid w:val="00981784"/>
    <w:rsid w:val="009821DD"/>
    <w:rsid w:val="00982979"/>
    <w:rsid w:val="00983137"/>
    <w:rsid w:val="0098357A"/>
    <w:rsid w:val="00983A75"/>
    <w:rsid w:val="00983F38"/>
    <w:rsid w:val="00983FBE"/>
    <w:rsid w:val="0098506A"/>
    <w:rsid w:val="00985F52"/>
    <w:rsid w:val="00986E15"/>
    <w:rsid w:val="00987412"/>
    <w:rsid w:val="009875AF"/>
    <w:rsid w:val="0098775E"/>
    <w:rsid w:val="00990122"/>
    <w:rsid w:val="00990F31"/>
    <w:rsid w:val="00990F65"/>
    <w:rsid w:val="00991447"/>
    <w:rsid w:val="00991D4A"/>
    <w:rsid w:val="00993138"/>
    <w:rsid w:val="00994927"/>
    <w:rsid w:val="00994AE3"/>
    <w:rsid w:val="00996278"/>
    <w:rsid w:val="0099695F"/>
    <w:rsid w:val="00997018"/>
    <w:rsid w:val="009978A4"/>
    <w:rsid w:val="009A0271"/>
    <w:rsid w:val="009A0D28"/>
    <w:rsid w:val="009A2BA3"/>
    <w:rsid w:val="009A322E"/>
    <w:rsid w:val="009A4624"/>
    <w:rsid w:val="009A4638"/>
    <w:rsid w:val="009A47E0"/>
    <w:rsid w:val="009A4F96"/>
    <w:rsid w:val="009A59BD"/>
    <w:rsid w:val="009A71FF"/>
    <w:rsid w:val="009A7508"/>
    <w:rsid w:val="009B02C2"/>
    <w:rsid w:val="009B0804"/>
    <w:rsid w:val="009B0DBA"/>
    <w:rsid w:val="009B15B1"/>
    <w:rsid w:val="009B17F8"/>
    <w:rsid w:val="009B1B67"/>
    <w:rsid w:val="009B251F"/>
    <w:rsid w:val="009B2897"/>
    <w:rsid w:val="009B2A03"/>
    <w:rsid w:val="009B3C17"/>
    <w:rsid w:val="009B46E8"/>
    <w:rsid w:val="009B6794"/>
    <w:rsid w:val="009B6A0A"/>
    <w:rsid w:val="009B6C21"/>
    <w:rsid w:val="009B6DBD"/>
    <w:rsid w:val="009B7E92"/>
    <w:rsid w:val="009C03DE"/>
    <w:rsid w:val="009C0F21"/>
    <w:rsid w:val="009C100B"/>
    <w:rsid w:val="009C170F"/>
    <w:rsid w:val="009C20B7"/>
    <w:rsid w:val="009C2654"/>
    <w:rsid w:val="009C287F"/>
    <w:rsid w:val="009C296F"/>
    <w:rsid w:val="009C2D99"/>
    <w:rsid w:val="009C3243"/>
    <w:rsid w:val="009C3B3F"/>
    <w:rsid w:val="009C490F"/>
    <w:rsid w:val="009C49EA"/>
    <w:rsid w:val="009C5508"/>
    <w:rsid w:val="009C629E"/>
    <w:rsid w:val="009C7480"/>
    <w:rsid w:val="009C7C21"/>
    <w:rsid w:val="009C7E02"/>
    <w:rsid w:val="009D0ADD"/>
    <w:rsid w:val="009D0DC5"/>
    <w:rsid w:val="009D13ED"/>
    <w:rsid w:val="009D1F57"/>
    <w:rsid w:val="009D2B8D"/>
    <w:rsid w:val="009D3754"/>
    <w:rsid w:val="009D3E40"/>
    <w:rsid w:val="009D43C3"/>
    <w:rsid w:val="009D459F"/>
    <w:rsid w:val="009D4A1A"/>
    <w:rsid w:val="009D50F4"/>
    <w:rsid w:val="009D5A11"/>
    <w:rsid w:val="009D64CD"/>
    <w:rsid w:val="009D69AF"/>
    <w:rsid w:val="009D7ACE"/>
    <w:rsid w:val="009E0411"/>
    <w:rsid w:val="009E0686"/>
    <w:rsid w:val="009E0DB9"/>
    <w:rsid w:val="009E2006"/>
    <w:rsid w:val="009E2DE2"/>
    <w:rsid w:val="009E34C7"/>
    <w:rsid w:val="009E3649"/>
    <w:rsid w:val="009E3FBF"/>
    <w:rsid w:val="009E5B61"/>
    <w:rsid w:val="009E6326"/>
    <w:rsid w:val="009E6CB6"/>
    <w:rsid w:val="009E71D0"/>
    <w:rsid w:val="009E791F"/>
    <w:rsid w:val="009E7FD1"/>
    <w:rsid w:val="009F0360"/>
    <w:rsid w:val="009F0661"/>
    <w:rsid w:val="009F0A3D"/>
    <w:rsid w:val="009F180D"/>
    <w:rsid w:val="009F2036"/>
    <w:rsid w:val="009F216D"/>
    <w:rsid w:val="009F2554"/>
    <w:rsid w:val="009F441F"/>
    <w:rsid w:val="009F45E6"/>
    <w:rsid w:val="009F4A8D"/>
    <w:rsid w:val="009F5143"/>
    <w:rsid w:val="009F59B7"/>
    <w:rsid w:val="009F5B87"/>
    <w:rsid w:val="009F70C0"/>
    <w:rsid w:val="009F7388"/>
    <w:rsid w:val="009F7426"/>
    <w:rsid w:val="00A017CE"/>
    <w:rsid w:val="00A01A2C"/>
    <w:rsid w:val="00A01BE3"/>
    <w:rsid w:val="00A01E62"/>
    <w:rsid w:val="00A025E6"/>
    <w:rsid w:val="00A0322F"/>
    <w:rsid w:val="00A0325C"/>
    <w:rsid w:val="00A03559"/>
    <w:rsid w:val="00A03630"/>
    <w:rsid w:val="00A03687"/>
    <w:rsid w:val="00A037B4"/>
    <w:rsid w:val="00A055D3"/>
    <w:rsid w:val="00A056A8"/>
    <w:rsid w:val="00A059B1"/>
    <w:rsid w:val="00A05C47"/>
    <w:rsid w:val="00A06A7F"/>
    <w:rsid w:val="00A06CDE"/>
    <w:rsid w:val="00A071AD"/>
    <w:rsid w:val="00A07D4E"/>
    <w:rsid w:val="00A11AF6"/>
    <w:rsid w:val="00A1215D"/>
    <w:rsid w:val="00A13118"/>
    <w:rsid w:val="00A1364A"/>
    <w:rsid w:val="00A13C89"/>
    <w:rsid w:val="00A14BF3"/>
    <w:rsid w:val="00A14CD3"/>
    <w:rsid w:val="00A1530F"/>
    <w:rsid w:val="00A15EBC"/>
    <w:rsid w:val="00A16434"/>
    <w:rsid w:val="00A1733B"/>
    <w:rsid w:val="00A20DB9"/>
    <w:rsid w:val="00A21098"/>
    <w:rsid w:val="00A21BDB"/>
    <w:rsid w:val="00A22589"/>
    <w:rsid w:val="00A22B38"/>
    <w:rsid w:val="00A22BF6"/>
    <w:rsid w:val="00A22FA9"/>
    <w:rsid w:val="00A2320F"/>
    <w:rsid w:val="00A23393"/>
    <w:rsid w:val="00A24CCF"/>
    <w:rsid w:val="00A24D10"/>
    <w:rsid w:val="00A24F12"/>
    <w:rsid w:val="00A25DA2"/>
    <w:rsid w:val="00A266C7"/>
    <w:rsid w:val="00A268B7"/>
    <w:rsid w:val="00A32523"/>
    <w:rsid w:val="00A345F8"/>
    <w:rsid w:val="00A36778"/>
    <w:rsid w:val="00A36F79"/>
    <w:rsid w:val="00A3746E"/>
    <w:rsid w:val="00A4001A"/>
    <w:rsid w:val="00A405B2"/>
    <w:rsid w:val="00A42043"/>
    <w:rsid w:val="00A4212B"/>
    <w:rsid w:val="00A441F2"/>
    <w:rsid w:val="00A44E39"/>
    <w:rsid w:val="00A44F3C"/>
    <w:rsid w:val="00A4512E"/>
    <w:rsid w:val="00A45C30"/>
    <w:rsid w:val="00A4605C"/>
    <w:rsid w:val="00A4713E"/>
    <w:rsid w:val="00A477A7"/>
    <w:rsid w:val="00A4792E"/>
    <w:rsid w:val="00A47F15"/>
    <w:rsid w:val="00A508F7"/>
    <w:rsid w:val="00A51330"/>
    <w:rsid w:val="00A5158E"/>
    <w:rsid w:val="00A51792"/>
    <w:rsid w:val="00A51C29"/>
    <w:rsid w:val="00A51D98"/>
    <w:rsid w:val="00A52F19"/>
    <w:rsid w:val="00A5396A"/>
    <w:rsid w:val="00A54305"/>
    <w:rsid w:val="00A5468D"/>
    <w:rsid w:val="00A54694"/>
    <w:rsid w:val="00A549DF"/>
    <w:rsid w:val="00A54A57"/>
    <w:rsid w:val="00A54CF7"/>
    <w:rsid w:val="00A54ED1"/>
    <w:rsid w:val="00A54F9C"/>
    <w:rsid w:val="00A56DC5"/>
    <w:rsid w:val="00A5701A"/>
    <w:rsid w:val="00A57E20"/>
    <w:rsid w:val="00A6003E"/>
    <w:rsid w:val="00A606D7"/>
    <w:rsid w:val="00A623BD"/>
    <w:rsid w:val="00A6259D"/>
    <w:rsid w:val="00A6375F"/>
    <w:rsid w:val="00A63B09"/>
    <w:rsid w:val="00A64784"/>
    <w:rsid w:val="00A64A82"/>
    <w:rsid w:val="00A6515F"/>
    <w:rsid w:val="00A6546A"/>
    <w:rsid w:val="00A65732"/>
    <w:rsid w:val="00A65790"/>
    <w:rsid w:val="00A65A98"/>
    <w:rsid w:val="00A66528"/>
    <w:rsid w:val="00A66BB3"/>
    <w:rsid w:val="00A676D0"/>
    <w:rsid w:val="00A7103E"/>
    <w:rsid w:val="00A71119"/>
    <w:rsid w:val="00A712B6"/>
    <w:rsid w:val="00A7309D"/>
    <w:rsid w:val="00A736D8"/>
    <w:rsid w:val="00A738F2"/>
    <w:rsid w:val="00A73A35"/>
    <w:rsid w:val="00A76A24"/>
    <w:rsid w:val="00A76A33"/>
    <w:rsid w:val="00A76AF0"/>
    <w:rsid w:val="00A771CE"/>
    <w:rsid w:val="00A80361"/>
    <w:rsid w:val="00A807FF"/>
    <w:rsid w:val="00A82033"/>
    <w:rsid w:val="00A8281C"/>
    <w:rsid w:val="00A82D4C"/>
    <w:rsid w:val="00A830A5"/>
    <w:rsid w:val="00A8377D"/>
    <w:rsid w:val="00A84FF8"/>
    <w:rsid w:val="00A850BF"/>
    <w:rsid w:val="00A852C0"/>
    <w:rsid w:val="00A85D3D"/>
    <w:rsid w:val="00A86090"/>
    <w:rsid w:val="00A86299"/>
    <w:rsid w:val="00A862C0"/>
    <w:rsid w:val="00A8678F"/>
    <w:rsid w:val="00A87629"/>
    <w:rsid w:val="00A8770A"/>
    <w:rsid w:val="00A8773D"/>
    <w:rsid w:val="00A87B63"/>
    <w:rsid w:val="00A901C9"/>
    <w:rsid w:val="00A90990"/>
    <w:rsid w:val="00A90BCB"/>
    <w:rsid w:val="00A919DB"/>
    <w:rsid w:val="00A92651"/>
    <w:rsid w:val="00A926BE"/>
    <w:rsid w:val="00A928C9"/>
    <w:rsid w:val="00A93404"/>
    <w:rsid w:val="00A940B0"/>
    <w:rsid w:val="00A9421C"/>
    <w:rsid w:val="00A952C4"/>
    <w:rsid w:val="00A95B67"/>
    <w:rsid w:val="00A96300"/>
    <w:rsid w:val="00A970C2"/>
    <w:rsid w:val="00AA10D7"/>
    <w:rsid w:val="00AA1E4D"/>
    <w:rsid w:val="00AA3440"/>
    <w:rsid w:val="00AA3AD8"/>
    <w:rsid w:val="00AA3AE1"/>
    <w:rsid w:val="00AA3AFC"/>
    <w:rsid w:val="00AA423F"/>
    <w:rsid w:val="00AA427B"/>
    <w:rsid w:val="00AA4E53"/>
    <w:rsid w:val="00AA5CBD"/>
    <w:rsid w:val="00AA603A"/>
    <w:rsid w:val="00AA66F8"/>
    <w:rsid w:val="00AA6A1C"/>
    <w:rsid w:val="00AA6C84"/>
    <w:rsid w:val="00AA70B7"/>
    <w:rsid w:val="00AA735B"/>
    <w:rsid w:val="00AA7FDA"/>
    <w:rsid w:val="00AB01D0"/>
    <w:rsid w:val="00AB03E7"/>
    <w:rsid w:val="00AB1178"/>
    <w:rsid w:val="00AB1797"/>
    <w:rsid w:val="00AB1BDF"/>
    <w:rsid w:val="00AB3F7D"/>
    <w:rsid w:val="00AB4051"/>
    <w:rsid w:val="00AB463E"/>
    <w:rsid w:val="00AB5907"/>
    <w:rsid w:val="00AB62E3"/>
    <w:rsid w:val="00AB6B5B"/>
    <w:rsid w:val="00AB6E50"/>
    <w:rsid w:val="00AB7EF5"/>
    <w:rsid w:val="00AC0F5F"/>
    <w:rsid w:val="00AC1549"/>
    <w:rsid w:val="00AC19B9"/>
    <w:rsid w:val="00AC1CE3"/>
    <w:rsid w:val="00AC2374"/>
    <w:rsid w:val="00AC2DA3"/>
    <w:rsid w:val="00AC2E4C"/>
    <w:rsid w:val="00AC2FF5"/>
    <w:rsid w:val="00AC387F"/>
    <w:rsid w:val="00AC4C77"/>
    <w:rsid w:val="00AC5002"/>
    <w:rsid w:val="00AC5525"/>
    <w:rsid w:val="00AC5569"/>
    <w:rsid w:val="00AC5C7D"/>
    <w:rsid w:val="00AC6B5D"/>
    <w:rsid w:val="00AC6E38"/>
    <w:rsid w:val="00AC70A5"/>
    <w:rsid w:val="00AC7C76"/>
    <w:rsid w:val="00AD03AA"/>
    <w:rsid w:val="00AD07FD"/>
    <w:rsid w:val="00AD10F2"/>
    <w:rsid w:val="00AD197C"/>
    <w:rsid w:val="00AD1DF4"/>
    <w:rsid w:val="00AD22F1"/>
    <w:rsid w:val="00AD2795"/>
    <w:rsid w:val="00AD29B6"/>
    <w:rsid w:val="00AD2BEF"/>
    <w:rsid w:val="00AD3A93"/>
    <w:rsid w:val="00AD3E01"/>
    <w:rsid w:val="00AD4155"/>
    <w:rsid w:val="00AD4F8B"/>
    <w:rsid w:val="00AD55C7"/>
    <w:rsid w:val="00AD5D9B"/>
    <w:rsid w:val="00AD64DD"/>
    <w:rsid w:val="00AD7210"/>
    <w:rsid w:val="00AD72F0"/>
    <w:rsid w:val="00AD7EA2"/>
    <w:rsid w:val="00AE06FE"/>
    <w:rsid w:val="00AE0A77"/>
    <w:rsid w:val="00AE1078"/>
    <w:rsid w:val="00AE1BBE"/>
    <w:rsid w:val="00AE1CDD"/>
    <w:rsid w:val="00AE2E87"/>
    <w:rsid w:val="00AE35D5"/>
    <w:rsid w:val="00AE377E"/>
    <w:rsid w:val="00AE48C9"/>
    <w:rsid w:val="00AE4C01"/>
    <w:rsid w:val="00AE5AB2"/>
    <w:rsid w:val="00AE5EEC"/>
    <w:rsid w:val="00AE63AE"/>
    <w:rsid w:val="00AE65CF"/>
    <w:rsid w:val="00AE6711"/>
    <w:rsid w:val="00AE67AF"/>
    <w:rsid w:val="00AE6C11"/>
    <w:rsid w:val="00AF18FA"/>
    <w:rsid w:val="00AF1A67"/>
    <w:rsid w:val="00AF1B9E"/>
    <w:rsid w:val="00AF270A"/>
    <w:rsid w:val="00AF398D"/>
    <w:rsid w:val="00AF42F8"/>
    <w:rsid w:val="00AF45E1"/>
    <w:rsid w:val="00AF7673"/>
    <w:rsid w:val="00B0154A"/>
    <w:rsid w:val="00B022CC"/>
    <w:rsid w:val="00B02B6D"/>
    <w:rsid w:val="00B02E82"/>
    <w:rsid w:val="00B036A5"/>
    <w:rsid w:val="00B037EA"/>
    <w:rsid w:val="00B03BC1"/>
    <w:rsid w:val="00B03F3D"/>
    <w:rsid w:val="00B0570D"/>
    <w:rsid w:val="00B05B19"/>
    <w:rsid w:val="00B05BA2"/>
    <w:rsid w:val="00B06B6C"/>
    <w:rsid w:val="00B06ED7"/>
    <w:rsid w:val="00B076CA"/>
    <w:rsid w:val="00B07B4E"/>
    <w:rsid w:val="00B105D0"/>
    <w:rsid w:val="00B1062F"/>
    <w:rsid w:val="00B11C08"/>
    <w:rsid w:val="00B12C14"/>
    <w:rsid w:val="00B14288"/>
    <w:rsid w:val="00B143E7"/>
    <w:rsid w:val="00B1443B"/>
    <w:rsid w:val="00B151CF"/>
    <w:rsid w:val="00B151ED"/>
    <w:rsid w:val="00B16ADA"/>
    <w:rsid w:val="00B16B14"/>
    <w:rsid w:val="00B173E8"/>
    <w:rsid w:val="00B178AD"/>
    <w:rsid w:val="00B20DA9"/>
    <w:rsid w:val="00B217CE"/>
    <w:rsid w:val="00B21A32"/>
    <w:rsid w:val="00B21FC8"/>
    <w:rsid w:val="00B22639"/>
    <w:rsid w:val="00B227AA"/>
    <w:rsid w:val="00B22C60"/>
    <w:rsid w:val="00B23D81"/>
    <w:rsid w:val="00B24317"/>
    <w:rsid w:val="00B2441A"/>
    <w:rsid w:val="00B24444"/>
    <w:rsid w:val="00B2453D"/>
    <w:rsid w:val="00B24D33"/>
    <w:rsid w:val="00B25598"/>
    <w:rsid w:val="00B25B23"/>
    <w:rsid w:val="00B262CB"/>
    <w:rsid w:val="00B266A4"/>
    <w:rsid w:val="00B2765E"/>
    <w:rsid w:val="00B302EE"/>
    <w:rsid w:val="00B30E46"/>
    <w:rsid w:val="00B31D32"/>
    <w:rsid w:val="00B32467"/>
    <w:rsid w:val="00B325EC"/>
    <w:rsid w:val="00B33AD9"/>
    <w:rsid w:val="00B33B43"/>
    <w:rsid w:val="00B350B4"/>
    <w:rsid w:val="00B35AE2"/>
    <w:rsid w:val="00B36196"/>
    <w:rsid w:val="00B373C8"/>
    <w:rsid w:val="00B40104"/>
    <w:rsid w:val="00B40FB1"/>
    <w:rsid w:val="00B41574"/>
    <w:rsid w:val="00B4168B"/>
    <w:rsid w:val="00B41787"/>
    <w:rsid w:val="00B42086"/>
    <w:rsid w:val="00B420C3"/>
    <w:rsid w:val="00B4212F"/>
    <w:rsid w:val="00B4259E"/>
    <w:rsid w:val="00B4261A"/>
    <w:rsid w:val="00B43149"/>
    <w:rsid w:val="00B43419"/>
    <w:rsid w:val="00B43442"/>
    <w:rsid w:val="00B44AAE"/>
    <w:rsid w:val="00B450B6"/>
    <w:rsid w:val="00B45710"/>
    <w:rsid w:val="00B45781"/>
    <w:rsid w:val="00B46394"/>
    <w:rsid w:val="00B4697F"/>
    <w:rsid w:val="00B46B77"/>
    <w:rsid w:val="00B4702D"/>
    <w:rsid w:val="00B47B72"/>
    <w:rsid w:val="00B500FB"/>
    <w:rsid w:val="00B5097C"/>
    <w:rsid w:val="00B50CA8"/>
    <w:rsid w:val="00B510F4"/>
    <w:rsid w:val="00B51BBB"/>
    <w:rsid w:val="00B51E80"/>
    <w:rsid w:val="00B52F10"/>
    <w:rsid w:val="00B540FF"/>
    <w:rsid w:val="00B5454F"/>
    <w:rsid w:val="00B55F1B"/>
    <w:rsid w:val="00B55F39"/>
    <w:rsid w:val="00B56754"/>
    <w:rsid w:val="00B574CE"/>
    <w:rsid w:val="00B607CC"/>
    <w:rsid w:val="00B61C34"/>
    <w:rsid w:val="00B6228F"/>
    <w:rsid w:val="00B62EA3"/>
    <w:rsid w:val="00B62ECE"/>
    <w:rsid w:val="00B63F69"/>
    <w:rsid w:val="00B64874"/>
    <w:rsid w:val="00B6497D"/>
    <w:rsid w:val="00B6697B"/>
    <w:rsid w:val="00B66F3E"/>
    <w:rsid w:val="00B675E7"/>
    <w:rsid w:val="00B678FC"/>
    <w:rsid w:val="00B67BA5"/>
    <w:rsid w:val="00B67C2B"/>
    <w:rsid w:val="00B701CF"/>
    <w:rsid w:val="00B71801"/>
    <w:rsid w:val="00B7253A"/>
    <w:rsid w:val="00B72824"/>
    <w:rsid w:val="00B728F9"/>
    <w:rsid w:val="00B7309E"/>
    <w:rsid w:val="00B73713"/>
    <w:rsid w:val="00B7482B"/>
    <w:rsid w:val="00B74F42"/>
    <w:rsid w:val="00B7581F"/>
    <w:rsid w:val="00B759E2"/>
    <w:rsid w:val="00B75E1D"/>
    <w:rsid w:val="00B75ECE"/>
    <w:rsid w:val="00B76AE3"/>
    <w:rsid w:val="00B76F2A"/>
    <w:rsid w:val="00B802D0"/>
    <w:rsid w:val="00B80790"/>
    <w:rsid w:val="00B80975"/>
    <w:rsid w:val="00B81E5B"/>
    <w:rsid w:val="00B81F4C"/>
    <w:rsid w:val="00B84808"/>
    <w:rsid w:val="00B84952"/>
    <w:rsid w:val="00B84956"/>
    <w:rsid w:val="00B8580A"/>
    <w:rsid w:val="00B86BE7"/>
    <w:rsid w:val="00B90739"/>
    <w:rsid w:val="00B90969"/>
    <w:rsid w:val="00B90ABD"/>
    <w:rsid w:val="00B90B37"/>
    <w:rsid w:val="00B92377"/>
    <w:rsid w:val="00B924F9"/>
    <w:rsid w:val="00B93131"/>
    <w:rsid w:val="00B95DBC"/>
    <w:rsid w:val="00B96003"/>
    <w:rsid w:val="00B9607C"/>
    <w:rsid w:val="00B96161"/>
    <w:rsid w:val="00B96B9F"/>
    <w:rsid w:val="00B9767D"/>
    <w:rsid w:val="00BA0639"/>
    <w:rsid w:val="00BA0AF1"/>
    <w:rsid w:val="00BA221D"/>
    <w:rsid w:val="00BA2D84"/>
    <w:rsid w:val="00BA5074"/>
    <w:rsid w:val="00BA52ED"/>
    <w:rsid w:val="00BA55FC"/>
    <w:rsid w:val="00BA5A55"/>
    <w:rsid w:val="00BA5B5B"/>
    <w:rsid w:val="00BA5C54"/>
    <w:rsid w:val="00BB1704"/>
    <w:rsid w:val="00BB4B55"/>
    <w:rsid w:val="00BB5245"/>
    <w:rsid w:val="00BB5A07"/>
    <w:rsid w:val="00BB6173"/>
    <w:rsid w:val="00BB690D"/>
    <w:rsid w:val="00BB70AD"/>
    <w:rsid w:val="00BB7663"/>
    <w:rsid w:val="00BB7A06"/>
    <w:rsid w:val="00BC01CD"/>
    <w:rsid w:val="00BC1FD8"/>
    <w:rsid w:val="00BC283B"/>
    <w:rsid w:val="00BC3684"/>
    <w:rsid w:val="00BC369B"/>
    <w:rsid w:val="00BC3A00"/>
    <w:rsid w:val="00BC40A0"/>
    <w:rsid w:val="00BC48EF"/>
    <w:rsid w:val="00BC4C2C"/>
    <w:rsid w:val="00BC4D3C"/>
    <w:rsid w:val="00BC4D69"/>
    <w:rsid w:val="00BC52BC"/>
    <w:rsid w:val="00BC52E5"/>
    <w:rsid w:val="00BC5B63"/>
    <w:rsid w:val="00BC5FC3"/>
    <w:rsid w:val="00BC65AA"/>
    <w:rsid w:val="00BC695A"/>
    <w:rsid w:val="00BC6AAD"/>
    <w:rsid w:val="00BC70A3"/>
    <w:rsid w:val="00BC7F8E"/>
    <w:rsid w:val="00BD058F"/>
    <w:rsid w:val="00BD188F"/>
    <w:rsid w:val="00BD2656"/>
    <w:rsid w:val="00BD35B7"/>
    <w:rsid w:val="00BD3C3F"/>
    <w:rsid w:val="00BD3EE4"/>
    <w:rsid w:val="00BD3FE8"/>
    <w:rsid w:val="00BD4493"/>
    <w:rsid w:val="00BD4585"/>
    <w:rsid w:val="00BD45C9"/>
    <w:rsid w:val="00BD4C56"/>
    <w:rsid w:val="00BD68C8"/>
    <w:rsid w:val="00BD71D1"/>
    <w:rsid w:val="00BD7464"/>
    <w:rsid w:val="00BD7479"/>
    <w:rsid w:val="00BD74AA"/>
    <w:rsid w:val="00BE006A"/>
    <w:rsid w:val="00BE13BB"/>
    <w:rsid w:val="00BE1524"/>
    <w:rsid w:val="00BE1EBE"/>
    <w:rsid w:val="00BE21C5"/>
    <w:rsid w:val="00BE303E"/>
    <w:rsid w:val="00BE366F"/>
    <w:rsid w:val="00BE4827"/>
    <w:rsid w:val="00BE51E8"/>
    <w:rsid w:val="00BE54D9"/>
    <w:rsid w:val="00BE6518"/>
    <w:rsid w:val="00BE727E"/>
    <w:rsid w:val="00BE78CF"/>
    <w:rsid w:val="00BE7FAB"/>
    <w:rsid w:val="00BF05F6"/>
    <w:rsid w:val="00BF0816"/>
    <w:rsid w:val="00BF0948"/>
    <w:rsid w:val="00BF10A0"/>
    <w:rsid w:val="00BF16C5"/>
    <w:rsid w:val="00BF1930"/>
    <w:rsid w:val="00BF1F55"/>
    <w:rsid w:val="00BF2140"/>
    <w:rsid w:val="00BF242E"/>
    <w:rsid w:val="00BF27FC"/>
    <w:rsid w:val="00BF2D71"/>
    <w:rsid w:val="00BF3A2D"/>
    <w:rsid w:val="00BF3B1F"/>
    <w:rsid w:val="00BF40EA"/>
    <w:rsid w:val="00BF431A"/>
    <w:rsid w:val="00BF44B1"/>
    <w:rsid w:val="00BF4BD1"/>
    <w:rsid w:val="00BF4D3C"/>
    <w:rsid w:val="00BF50D8"/>
    <w:rsid w:val="00BF56AE"/>
    <w:rsid w:val="00BF6930"/>
    <w:rsid w:val="00BF6ABE"/>
    <w:rsid w:val="00BF6C55"/>
    <w:rsid w:val="00BF6CE8"/>
    <w:rsid w:val="00BF6EAD"/>
    <w:rsid w:val="00BF6FBC"/>
    <w:rsid w:val="00BF78FB"/>
    <w:rsid w:val="00C01363"/>
    <w:rsid w:val="00C01786"/>
    <w:rsid w:val="00C01AE4"/>
    <w:rsid w:val="00C02099"/>
    <w:rsid w:val="00C025AB"/>
    <w:rsid w:val="00C02F71"/>
    <w:rsid w:val="00C0353D"/>
    <w:rsid w:val="00C03C5E"/>
    <w:rsid w:val="00C03F21"/>
    <w:rsid w:val="00C05604"/>
    <w:rsid w:val="00C064D1"/>
    <w:rsid w:val="00C06A13"/>
    <w:rsid w:val="00C06B75"/>
    <w:rsid w:val="00C06D69"/>
    <w:rsid w:val="00C106FB"/>
    <w:rsid w:val="00C10AF1"/>
    <w:rsid w:val="00C11A3A"/>
    <w:rsid w:val="00C1207D"/>
    <w:rsid w:val="00C12345"/>
    <w:rsid w:val="00C128C1"/>
    <w:rsid w:val="00C129B3"/>
    <w:rsid w:val="00C13606"/>
    <w:rsid w:val="00C13E55"/>
    <w:rsid w:val="00C151AD"/>
    <w:rsid w:val="00C1595D"/>
    <w:rsid w:val="00C17251"/>
    <w:rsid w:val="00C1727E"/>
    <w:rsid w:val="00C175C5"/>
    <w:rsid w:val="00C176FE"/>
    <w:rsid w:val="00C2012D"/>
    <w:rsid w:val="00C2205B"/>
    <w:rsid w:val="00C243C3"/>
    <w:rsid w:val="00C245EB"/>
    <w:rsid w:val="00C24A8B"/>
    <w:rsid w:val="00C24AFA"/>
    <w:rsid w:val="00C24B8B"/>
    <w:rsid w:val="00C25A83"/>
    <w:rsid w:val="00C27DD7"/>
    <w:rsid w:val="00C30931"/>
    <w:rsid w:val="00C31141"/>
    <w:rsid w:val="00C31AA3"/>
    <w:rsid w:val="00C32345"/>
    <w:rsid w:val="00C333C7"/>
    <w:rsid w:val="00C33A2E"/>
    <w:rsid w:val="00C33B31"/>
    <w:rsid w:val="00C33E9C"/>
    <w:rsid w:val="00C34388"/>
    <w:rsid w:val="00C34566"/>
    <w:rsid w:val="00C3475C"/>
    <w:rsid w:val="00C37602"/>
    <w:rsid w:val="00C37635"/>
    <w:rsid w:val="00C37E5F"/>
    <w:rsid w:val="00C40364"/>
    <w:rsid w:val="00C4074A"/>
    <w:rsid w:val="00C41827"/>
    <w:rsid w:val="00C41FF6"/>
    <w:rsid w:val="00C420AC"/>
    <w:rsid w:val="00C424C9"/>
    <w:rsid w:val="00C434CA"/>
    <w:rsid w:val="00C43A7B"/>
    <w:rsid w:val="00C4402F"/>
    <w:rsid w:val="00C44127"/>
    <w:rsid w:val="00C45E30"/>
    <w:rsid w:val="00C46F52"/>
    <w:rsid w:val="00C47266"/>
    <w:rsid w:val="00C52F58"/>
    <w:rsid w:val="00C532D4"/>
    <w:rsid w:val="00C53647"/>
    <w:rsid w:val="00C537BA"/>
    <w:rsid w:val="00C53967"/>
    <w:rsid w:val="00C53D45"/>
    <w:rsid w:val="00C554B2"/>
    <w:rsid w:val="00C555DD"/>
    <w:rsid w:val="00C55E4C"/>
    <w:rsid w:val="00C56EA4"/>
    <w:rsid w:val="00C57A5E"/>
    <w:rsid w:val="00C6123D"/>
    <w:rsid w:val="00C613B0"/>
    <w:rsid w:val="00C619FA"/>
    <w:rsid w:val="00C61C0D"/>
    <w:rsid w:val="00C62692"/>
    <w:rsid w:val="00C62C8E"/>
    <w:rsid w:val="00C62D2B"/>
    <w:rsid w:val="00C63510"/>
    <w:rsid w:val="00C63BEA"/>
    <w:rsid w:val="00C64BBA"/>
    <w:rsid w:val="00C64F36"/>
    <w:rsid w:val="00C65B62"/>
    <w:rsid w:val="00C65EFF"/>
    <w:rsid w:val="00C6641F"/>
    <w:rsid w:val="00C664D0"/>
    <w:rsid w:val="00C66C31"/>
    <w:rsid w:val="00C67738"/>
    <w:rsid w:val="00C677BE"/>
    <w:rsid w:val="00C6791E"/>
    <w:rsid w:val="00C70085"/>
    <w:rsid w:val="00C70683"/>
    <w:rsid w:val="00C70BA5"/>
    <w:rsid w:val="00C70D05"/>
    <w:rsid w:val="00C7125B"/>
    <w:rsid w:val="00C71550"/>
    <w:rsid w:val="00C71F03"/>
    <w:rsid w:val="00C72483"/>
    <w:rsid w:val="00C72532"/>
    <w:rsid w:val="00C72A4F"/>
    <w:rsid w:val="00C72ADC"/>
    <w:rsid w:val="00C74D4B"/>
    <w:rsid w:val="00C75387"/>
    <w:rsid w:val="00C75D04"/>
    <w:rsid w:val="00C76A2C"/>
    <w:rsid w:val="00C76EB4"/>
    <w:rsid w:val="00C76EDF"/>
    <w:rsid w:val="00C77105"/>
    <w:rsid w:val="00C77A55"/>
    <w:rsid w:val="00C800F5"/>
    <w:rsid w:val="00C80405"/>
    <w:rsid w:val="00C8052A"/>
    <w:rsid w:val="00C80581"/>
    <w:rsid w:val="00C809F8"/>
    <w:rsid w:val="00C81272"/>
    <w:rsid w:val="00C825FD"/>
    <w:rsid w:val="00C828CC"/>
    <w:rsid w:val="00C83F7B"/>
    <w:rsid w:val="00C85947"/>
    <w:rsid w:val="00C86FBF"/>
    <w:rsid w:val="00C8755F"/>
    <w:rsid w:val="00C90475"/>
    <w:rsid w:val="00C90925"/>
    <w:rsid w:val="00C91ED3"/>
    <w:rsid w:val="00C9236D"/>
    <w:rsid w:val="00C924F4"/>
    <w:rsid w:val="00C9266C"/>
    <w:rsid w:val="00C92799"/>
    <w:rsid w:val="00C92BC9"/>
    <w:rsid w:val="00C92D5C"/>
    <w:rsid w:val="00C935E9"/>
    <w:rsid w:val="00C93CFA"/>
    <w:rsid w:val="00C94BC7"/>
    <w:rsid w:val="00C96787"/>
    <w:rsid w:val="00C96AC7"/>
    <w:rsid w:val="00CA04E4"/>
    <w:rsid w:val="00CA04F8"/>
    <w:rsid w:val="00CA2190"/>
    <w:rsid w:val="00CA3597"/>
    <w:rsid w:val="00CA4A91"/>
    <w:rsid w:val="00CA4DBE"/>
    <w:rsid w:val="00CA4F51"/>
    <w:rsid w:val="00CA5028"/>
    <w:rsid w:val="00CA68C9"/>
    <w:rsid w:val="00CA7176"/>
    <w:rsid w:val="00CA726C"/>
    <w:rsid w:val="00CA7442"/>
    <w:rsid w:val="00CA77BE"/>
    <w:rsid w:val="00CB0D2F"/>
    <w:rsid w:val="00CB1508"/>
    <w:rsid w:val="00CB1736"/>
    <w:rsid w:val="00CB17C6"/>
    <w:rsid w:val="00CB18BD"/>
    <w:rsid w:val="00CB21BA"/>
    <w:rsid w:val="00CB3C4D"/>
    <w:rsid w:val="00CB454E"/>
    <w:rsid w:val="00CB4A85"/>
    <w:rsid w:val="00CB5104"/>
    <w:rsid w:val="00CB6090"/>
    <w:rsid w:val="00CB751E"/>
    <w:rsid w:val="00CC1D1B"/>
    <w:rsid w:val="00CC26DC"/>
    <w:rsid w:val="00CC2ADB"/>
    <w:rsid w:val="00CC2B2E"/>
    <w:rsid w:val="00CC3F84"/>
    <w:rsid w:val="00CC402D"/>
    <w:rsid w:val="00CC4317"/>
    <w:rsid w:val="00CC4ECA"/>
    <w:rsid w:val="00CC57E5"/>
    <w:rsid w:val="00CC5B62"/>
    <w:rsid w:val="00CC66FD"/>
    <w:rsid w:val="00CC6EB6"/>
    <w:rsid w:val="00CC742C"/>
    <w:rsid w:val="00CD11F5"/>
    <w:rsid w:val="00CD192A"/>
    <w:rsid w:val="00CD229C"/>
    <w:rsid w:val="00CD233C"/>
    <w:rsid w:val="00CD39E4"/>
    <w:rsid w:val="00CD5537"/>
    <w:rsid w:val="00CD6DAE"/>
    <w:rsid w:val="00CD7443"/>
    <w:rsid w:val="00CD7D69"/>
    <w:rsid w:val="00CE03A4"/>
    <w:rsid w:val="00CE0EC9"/>
    <w:rsid w:val="00CE0FA8"/>
    <w:rsid w:val="00CE23ED"/>
    <w:rsid w:val="00CE262D"/>
    <w:rsid w:val="00CE28A6"/>
    <w:rsid w:val="00CE306E"/>
    <w:rsid w:val="00CE452E"/>
    <w:rsid w:val="00CE4D1D"/>
    <w:rsid w:val="00CE4EF1"/>
    <w:rsid w:val="00CE56ED"/>
    <w:rsid w:val="00CE6CE6"/>
    <w:rsid w:val="00CE6D88"/>
    <w:rsid w:val="00CE715C"/>
    <w:rsid w:val="00CE7798"/>
    <w:rsid w:val="00CE7B32"/>
    <w:rsid w:val="00CF06DF"/>
    <w:rsid w:val="00CF1109"/>
    <w:rsid w:val="00CF13E1"/>
    <w:rsid w:val="00CF19E6"/>
    <w:rsid w:val="00CF1B36"/>
    <w:rsid w:val="00CF1E2B"/>
    <w:rsid w:val="00CF2D71"/>
    <w:rsid w:val="00CF35E6"/>
    <w:rsid w:val="00CF3F1C"/>
    <w:rsid w:val="00CF4C50"/>
    <w:rsid w:val="00CF5E4E"/>
    <w:rsid w:val="00CF6760"/>
    <w:rsid w:val="00D00785"/>
    <w:rsid w:val="00D00D87"/>
    <w:rsid w:val="00D010D9"/>
    <w:rsid w:val="00D01BC1"/>
    <w:rsid w:val="00D01C1D"/>
    <w:rsid w:val="00D0213D"/>
    <w:rsid w:val="00D0236B"/>
    <w:rsid w:val="00D02742"/>
    <w:rsid w:val="00D04358"/>
    <w:rsid w:val="00D05A22"/>
    <w:rsid w:val="00D05C92"/>
    <w:rsid w:val="00D0672A"/>
    <w:rsid w:val="00D077E9"/>
    <w:rsid w:val="00D109AE"/>
    <w:rsid w:val="00D10CA9"/>
    <w:rsid w:val="00D121F6"/>
    <w:rsid w:val="00D12989"/>
    <w:rsid w:val="00D12A63"/>
    <w:rsid w:val="00D134A2"/>
    <w:rsid w:val="00D138BA"/>
    <w:rsid w:val="00D14579"/>
    <w:rsid w:val="00D14DB4"/>
    <w:rsid w:val="00D14E64"/>
    <w:rsid w:val="00D1517D"/>
    <w:rsid w:val="00D17079"/>
    <w:rsid w:val="00D21B4B"/>
    <w:rsid w:val="00D22450"/>
    <w:rsid w:val="00D239B8"/>
    <w:rsid w:val="00D24013"/>
    <w:rsid w:val="00D242FB"/>
    <w:rsid w:val="00D254AA"/>
    <w:rsid w:val="00D25BA4"/>
    <w:rsid w:val="00D26743"/>
    <w:rsid w:val="00D276C2"/>
    <w:rsid w:val="00D3022F"/>
    <w:rsid w:val="00D305E2"/>
    <w:rsid w:val="00D307B0"/>
    <w:rsid w:val="00D318E3"/>
    <w:rsid w:val="00D32517"/>
    <w:rsid w:val="00D32765"/>
    <w:rsid w:val="00D3287F"/>
    <w:rsid w:val="00D329C5"/>
    <w:rsid w:val="00D329FD"/>
    <w:rsid w:val="00D33303"/>
    <w:rsid w:val="00D33393"/>
    <w:rsid w:val="00D339A6"/>
    <w:rsid w:val="00D33BD0"/>
    <w:rsid w:val="00D34B62"/>
    <w:rsid w:val="00D35535"/>
    <w:rsid w:val="00D355C0"/>
    <w:rsid w:val="00D35663"/>
    <w:rsid w:val="00D36301"/>
    <w:rsid w:val="00D3632A"/>
    <w:rsid w:val="00D366B2"/>
    <w:rsid w:val="00D36A6C"/>
    <w:rsid w:val="00D36E06"/>
    <w:rsid w:val="00D36EEF"/>
    <w:rsid w:val="00D37539"/>
    <w:rsid w:val="00D37864"/>
    <w:rsid w:val="00D379B6"/>
    <w:rsid w:val="00D37B46"/>
    <w:rsid w:val="00D37DD3"/>
    <w:rsid w:val="00D40341"/>
    <w:rsid w:val="00D408E7"/>
    <w:rsid w:val="00D414FA"/>
    <w:rsid w:val="00D4283A"/>
    <w:rsid w:val="00D452E0"/>
    <w:rsid w:val="00D45523"/>
    <w:rsid w:val="00D456D9"/>
    <w:rsid w:val="00D46BFB"/>
    <w:rsid w:val="00D4787E"/>
    <w:rsid w:val="00D517DD"/>
    <w:rsid w:val="00D51A46"/>
    <w:rsid w:val="00D52965"/>
    <w:rsid w:val="00D52F02"/>
    <w:rsid w:val="00D53D23"/>
    <w:rsid w:val="00D547D2"/>
    <w:rsid w:val="00D55571"/>
    <w:rsid w:val="00D55924"/>
    <w:rsid w:val="00D55B8E"/>
    <w:rsid w:val="00D55DB0"/>
    <w:rsid w:val="00D57035"/>
    <w:rsid w:val="00D5733D"/>
    <w:rsid w:val="00D57CE7"/>
    <w:rsid w:val="00D6002F"/>
    <w:rsid w:val="00D601C7"/>
    <w:rsid w:val="00D6026B"/>
    <w:rsid w:val="00D611B9"/>
    <w:rsid w:val="00D61773"/>
    <w:rsid w:val="00D620E5"/>
    <w:rsid w:val="00D623BD"/>
    <w:rsid w:val="00D629BB"/>
    <w:rsid w:val="00D62B03"/>
    <w:rsid w:val="00D62B4B"/>
    <w:rsid w:val="00D63225"/>
    <w:rsid w:val="00D63521"/>
    <w:rsid w:val="00D64148"/>
    <w:rsid w:val="00D64D26"/>
    <w:rsid w:val="00D64EF6"/>
    <w:rsid w:val="00D65BB4"/>
    <w:rsid w:val="00D66A9D"/>
    <w:rsid w:val="00D66B61"/>
    <w:rsid w:val="00D7047F"/>
    <w:rsid w:val="00D70B04"/>
    <w:rsid w:val="00D71D70"/>
    <w:rsid w:val="00D72294"/>
    <w:rsid w:val="00D72524"/>
    <w:rsid w:val="00D72AE1"/>
    <w:rsid w:val="00D73265"/>
    <w:rsid w:val="00D73EA9"/>
    <w:rsid w:val="00D74083"/>
    <w:rsid w:val="00D74400"/>
    <w:rsid w:val="00D74BA4"/>
    <w:rsid w:val="00D75035"/>
    <w:rsid w:val="00D75988"/>
    <w:rsid w:val="00D75D01"/>
    <w:rsid w:val="00D76715"/>
    <w:rsid w:val="00D76CD5"/>
    <w:rsid w:val="00D77538"/>
    <w:rsid w:val="00D80674"/>
    <w:rsid w:val="00D8096E"/>
    <w:rsid w:val="00D809D5"/>
    <w:rsid w:val="00D80A1D"/>
    <w:rsid w:val="00D81762"/>
    <w:rsid w:val="00D828BE"/>
    <w:rsid w:val="00D82FAB"/>
    <w:rsid w:val="00D83276"/>
    <w:rsid w:val="00D84D25"/>
    <w:rsid w:val="00D85B7C"/>
    <w:rsid w:val="00D86712"/>
    <w:rsid w:val="00D87815"/>
    <w:rsid w:val="00D87A25"/>
    <w:rsid w:val="00D90387"/>
    <w:rsid w:val="00D9110A"/>
    <w:rsid w:val="00D91664"/>
    <w:rsid w:val="00D931C4"/>
    <w:rsid w:val="00D93B60"/>
    <w:rsid w:val="00D93B61"/>
    <w:rsid w:val="00D93EBD"/>
    <w:rsid w:val="00D94985"/>
    <w:rsid w:val="00D95053"/>
    <w:rsid w:val="00D95E90"/>
    <w:rsid w:val="00D96319"/>
    <w:rsid w:val="00D97BCB"/>
    <w:rsid w:val="00DA0FA8"/>
    <w:rsid w:val="00DA1B81"/>
    <w:rsid w:val="00DA320B"/>
    <w:rsid w:val="00DA35DB"/>
    <w:rsid w:val="00DA3873"/>
    <w:rsid w:val="00DA3992"/>
    <w:rsid w:val="00DA44DD"/>
    <w:rsid w:val="00DA4B60"/>
    <w:rsid w:val="00DA4C0B"/>
    <w:rsid w:val="00DA4CF9"/>
    <w:rsid w:val="00DA4E28"/>
    <w:rsid w:val="00DA55D3"/>
    <w:rsid w:val="00DA61E7"/>
    <w:rsid w:val="00DA6783"/>
    <w:rsid w:val="00DA6B56"/>
    <w:rsid w:val="00DA707A"/>
    <w:rsid w:val="00DA79B0"/>
    <w:rsid w:val="00DA7EB0"/>
    <w:rsid w:val="00DB09E3"/>
    <w:rsid w:val="00DB0BD5"/>
    <w:rsid w:val="00DB0DB7"/>
    <w:rsid w:val="00DB19E4"/>
    <w:rsid w:val="00DB2622"/>
    <w:rsid w:val="00DB26C4"/>
    <w:rsid w:val="00DB2B76"/>
    <w:rsid w:val="00DB3CC8"/>
    <w:rsid w:val="00DB3DB4"/>
    <w:rsid w:val="00DB4072"/>
    <w:rsid w:val="00DB4E2D"/>
    <w:rsid w:val="00DB5126"/>
    <w:rsid w:val="00DB55FF"/>
    <w:rsid w:val="00DB6043"/>
    <w:rsid w:val="00DB68B4"/>
    <w:rsid w:val="00DB6ABB"/>
    <w:rsid w:val="00DB6F0D"/>
    <w:rsid w:val="00DB7062"/>
    <w:rsid w:val="00DB746B"/>
    <w:rsid w:val="00DB78C0"/>
    <w:rsid w:val="00DB7E23"/>
    <w:rsid w:val="00DC0A5D"/>
    <w:rsid w:val="00DC17E2"/>
    <w:rsid w:val="00DC1A72"/>
    <w:rsid w:val="00DC223D"/>
    <w:rsid w:val="00DC24D9"/>
    <w:rsid w:val="00DC2747"/>
    <w:rsid w:val="00DC2881"/>
    <w:rsid w:val="00DC2B4D"/>
    <w:rsid w:val="00DC32BB"/>
    <w:rsid w:val="00DC3540"/>
    <w:rsid w:val="00DC478E"/>
    <w:rsid w:val="00DC4893"/>
    <w:rsid w:val="00DC4C64"/>
    <w:rsid w:val="00DC4CCA"/>
    <w:rsid w:val="00DC6656"/>
    <w:rsid w:val="00DC72BC"/>
    <w:rsid w:val="00DD002B"/>
    <w:rsid w:val="00DD05EC"/>
    <w:rsid w:val="00DD0916"/>
    <w:rsid w:val="00DD1B6F"/>
    <w:rsid w:val="00DD1DC5"/>
    <w:rsid w:val="00DD3569"/>
    <w:rsid w:val="00DD38AD"/>
    <w:rsid w:val="00DD3DE3"/>
    <w:rsid w:val="00DD4110"/>
    <w:rsid w:val="00DD45B9"/>
    <w:rsid w:val="00DD485C"/>
    <w:rsid w:val="00DE0096"/>
    <w:rsid w:val="00DE0B41"/>
    <w:rsid w:val="00DE1223"/>
    <w:rsid w:val="00DE17CA"/>
    <w:rsid w:val="00DE1C64"/>
    <w:rsid w:val="00DE2183"/>
    <w:rsid w:val="00DE22D6"/>
    <w:rsid w:val="00DE282A"/>
    <w:rsid w:val="00DE2A4D"/>
    <w:rsid w:val="00DE2D05"/>
    <w:rsid w:val="00DE34B6"/>
    <w:rsid w:val="00DE3D1D"/>
    <w:rsid w:val="00DE4522"/>
    <w:rsid w:val="00DE509F"/>
    <w:rsid w:val="00DE5518"/>
    <w:rsid w:val="00DE5BD0"/>
    <w:rsid w:val="00DE62AF"/>
    <w:rsid w:val="00DE63FD"/>
    <w:rsid w:val="00DE6757"/>
    <w:rsid w:val="00DE6816"/>
    <w:rsid w:val="00DF0E41"/>
    <w:rsid w:val="00DF161A"/>
    <w:rsid w:val="00DF2F0C"/>
    <w:rsid w:val="00DF3C95"/>
    <w:rsid w:val="00DF4751"/>
    <w:rsid w:val="00DF5384"/>
    <w:rsid w:val="00DF53AA"/>
    <w:rsid w:val="00DF5873"/>
    <w:rsid w:val="00DF5C59"/>
    <w:rsid w:val="00DF5E1C"/>
    <w:rsid w:val="00DF684D"/>
    <w:rsid w:val="00DF6AE8"/>
    <w:rsid w:val="00DF6BF0"/>
    <w:rsid w:val="00DF6E4A"/>
    <w:rsid w:val="00DF6F75"/>
    <w:rsid w:val="00DF725B"/>
    <w:rsid w:val="00DF74E7"/>
    <w:rsid w:val="00DF79D4"/>
    <w:rsid w:val="00E000CF"/>
    <w:rsid w:val="00E003CE"/>
    <w:rsid w:val="00E00728"/>
    <w:rsid w:val="00E00BA4"/>
    <w:rsid w:val="00E00EB7"/>
    <w:rsid w:val="00E01608"/>
    <w:rsid w:val="00E02F8E"/>
    <w:rsid w:val="00E039AD"/>
    <w:rsid w:val="00E03C54"/>
    <w:rsid w:val="00E03E6A"/>
    <w:rsid w:val="00E0575C"/>
    <w:rsid w:val="00E059D4"/>
    <w:rsid w:val="00E06623"/>
    <w:rsid w:val="00E06A1B"/>
    <w:rsid w:val="00E1060D"/>
    <w:rsid w:val="00E10F85"/>
    <w:rsid w:val="00E11079"/>
    <w:rsid w:val="00E114A1"/>
    <w:rsid w:val="00E12837"/>
    <w:rsid w:val="00E131A9"/>
    <w:rsid w:val="00E13D6D"/>
    <w:rsid w:val="00E14CAC"/>
    <w:rsid w:val="00E15B62"/>
    <w:rsid w:val="00E15E56"/>
    <w:rsid w:val="00E16A31"/>
    <w:rsid w:val="00E17B6C"/>
    <w:rsid w:val="00E17D03"/>
    <w:rsid w:val="00E20C9A"/>
    <w:rsid w:val="00E20CAE"/>
    <w:rsid w:val="00E2136F"/>
    <w:rsid w:val="00E214D8"/>
    <w:rsid w:val="00E214E8"/>
    <w:rsid w:val="00E215F7"/>
    <w:rsid w:val="00E216BE"/>
    <w:rsid w:val="00E21B3C"/>
    <w:rsid w:val="00E21EE6"/>
    <w:rsid w:val="00E22A0E"/>
    <w:rsid w:val="00E235C4"/>
    <w:rsid w:val="00E23803"/>
    <w:rsid w:val="00E239FB"/>
    <w:rsid w:val="00E25004"/>
    <w:rsid w:val="00E25A4C"/>
    <w:rsid w:val="00E2669F"/>
    <w:rsid w:val="00E26FFB"/>
    <w:rsid w:val="00E27596"/>
    <w:rsid w:val="00E27B9D"/>
    <w:rsid w:val="00E27D87"/>
    <w:rsid w:val="00E30DC9"/>
    <w:rsid w:val="00E31128"/>
    <w:rsid w:val="00E323A6"/>
    <w:rsid w:val="00E32402"/>
    <w:rsid w:val="00E329FD"/>
    <w:rsid w:val="00E331D4"/>
    <w:rsid w:val="00E34762"/>
    <w:rsid w:val="00E36693"/>
    <w:rsid w:val="00E366EA"/>
    <w:rsid w:val="00E36C12"/>
    <w:rsid w:val="00E36D44"/>
    <w:rsid w:val="00E3713A"/>
    <w:rsid w:val="00E374EA"/>
    <w:rsid w:val="00E402AE"/>
    <w:rsid w:val="00E40EB3"/>
    <w:rsid w:val="00E42502"/>
    <w:rsid w:val="00E42BE0"/>
    <w:rsid w:val="00E444DC"/>
    <w:rsid w:val="00E4582F"/>
    <w:rsid w:val="00E470FC"/>
    <w:rsid w:val="00E477F2"/>
    <w:rsid w:val="00E47DA8"/>
    <w:rsid w:val="00E50491"/>
    <w:rsid w:val="00E511BF"/>
    <w:rsid w:val="00E51B3F"/>
    <w:rsid w:val="00E51FC1"/>
    <w:rsid w:val="00E52A32"/>
    <w:rsid w:val="00E5309E"/>
    <w:rsid w:val="00E53303"/>
    <w:rsid w:val="00E53602"/>
    <w:rsid w:val="00E53E9C"/>
    <w:rsid w:val="00E544BA"/>
    <w:rsid w:val="00E54AB9"/>
    <w:rsid w:val="00E54FBD"/>
    <w:rsid w:val="00E5642B"/>
    <w:rsid w:val="00E56B7F"/>
    <w:rsid w:val="00E56D60"/>
    <w:rsid w:val="00E57652"/>
    <w:rsid w:val="00E57775"/>
    <w:rsid w:val="00E602CB"/>
    <w:rsid w:val="00E605A7"/>
    <w:rsid w:val="00E617A7"/>
    <w:rsid w:val="00E622E0"/>
    <w:rsid w:val="00E629D0"/>
    <w:rsid w:val="00E63BB1"/>
    <w:rsid w:val="00E641FE"/>
    <w:rsid w:val="00E65FEC"/>
    <w:rsid w:val="00E66475"/>
    <w:rsid w:val="00E67119"/>
    <w:rsid w:val="00E679C1"/>
    <w:rsid w:val="00E70350"/>
    <w:rsid w:val="00E70FFA"/>
    <w:rsid w:val="00E71008"/>
    <w:rsid w:val="00E7137D"/>
    <w:rsid w:val="00E71543"/>
    <w:rsid w:val="00E71AFB"/>
    <w:rsid w:val="00E724D8"/>
    <w:rsid w:val="00E72D01"/>
    <w:rsid w:val="00E72D16"/>
    <w:rsid w:val="00E73643"/>
    <w:rsid w:val="00E74130"/>
    <w:rsid w:val="00E741FE"/>
    <w:rsid w:val="00E7469B"/>
    <w:rsid w:val="00E74A80"/>
    <w:rsid w:val="00E753B6"/>
    <w:rsid w:val="00E75536"/>
    <w:rsid w:val="00E755E8"/>
    <w:rsid w:val="00E7561F"/>
    <w:rsid w:val="00E75EBD"/>
    <w:rsid w:val="00E75FC9"/>
    <w:rsid w:val="00E7605B"/>
    <w:rsid w:val="00E7657E"/>
    <w:rsid w:val="00E76C65"/>
    <w:rsid w:val="00E76D9F"/>
    <w:rsid w:val="00E772B2"/>
    <w:rsid w:val="00E773A7"/>
    <w:rsid w:val="00E77CE1"/>
    <w:rsid w:val="00E808C4"/>
    <w:rsid w:val="00E81D59"/>
    <w:rsid w:val="00E82AFB"/>
    <w:rsid w:val="00E82E09"/>
    <w:rsid w:val="00E83484"/>
    <w:rsid w:val="00E83BBB"/>
    <w:rsid w:val="00E84D89"/>
    <w:rsid w:val="00E85853"/>
    <w:rsid w:val="00E85E30"/>
    <w:rsid w:val="00E86726"/>
    <w:rsid w:val="00E86FC6"/>
    <w:rsid w:val="00E870F5"/>
    <w:rsid w:val="00E873ED"/>
    <w:rsid w:val="00E87D13"/>
    <w:rsid w:val="00E901A1"/>
    <w:rsid w:val="00E904B8"/>
    <w:rsid w:val="00E906A5"/>
    <w:rsid w:val="00E92480"/>
    <w:rsid w:val="00E9288B"/>
    <w:rsid w:val="00E92AD5"/>
    <w:rsid w:val="00E9324C"/>
    <w:rsid w:val="00E93920"/>
    <w:rsid w:val="00E9439D"/>
    <w:rsid w:val="00E95EB4"/>
    <w:rsid w:val="00E962EB"/>
    <w:rsid w:val="00E966A9"/>
    <w:rsid w:val="00E97937"/>
    <w:rsid w:val="00E97AF5"/>
    <w:rsid w:val="00EA02D2"/>
    <w:rsid w:val="00EA07C2"/>
    <w:rsid w:val="00EA11B8"/>
    <w:rsid w:val="00EA1DF2"/>
    <w:rsid w:val="00EA2970"/>
    <w:rsid w:val="00EA31E8"/>
    <w:rsid w:val="00EA4A0D"/>
    <w:rsid w:val="00EA526D"/>
    <w:rsid w:val="00EA611E"/>
    <w:rsid w:val="00EA6515"/>
    <w:rsid w:val="00EA6BFF"/>
    <w:rsid w:val="00EA6C1A"/>
    <w:rsid w:val="00EA7260"/>
    <w:rsid w:val="00EA736F"/>
    <w:rsid w:val="00EB0259"/>
    <w:rsid w:val="00EB09CF"/>
    <w:rsid w:val="00EB2425"/>
    <w:rsid w:val="00EB4472"/>
    <w:rsid w:val="00EB45E4"/>
    <w:rsid w:val="00EB53BA"/>
    <w:rsid w:val="00EB540A"/>
    <w:rsid w:val="00EB5495"/>
    <w:rsid w:val="00EB5994"/>
    <w:rsid w:val="00EB63EB"/>
    <w:rsid w:val="00EB6F3B"/>
    <w:rsid w:val="00EC04CF"/>
    <w:rsid w:val="00EC0FC6"/>
    <w:rsid w:val="00EC20DC"/>
    <w:rsid w:val="00EC3126"/>
    <w:rsid w:val="00EC4E04"/>
    <w:rsid w:val="00EC5331"/>
    <w:rsid w:val="00EC613B"/>
    <w:rsid w:val="00EC62CA"/>
    <w:rsid w:val="00EC7070"/>
    <w:rsid w:val="00ED02DD"/>
    <w:rsid w:val="00ED0ACF"/>
    <w:rsid w:val="00ED1CAB"/>
    <w:rsid w:val="00ED1E34"/>
    <w:rsid w:val="00ED2BD3"/>
    <w:rsid w:val="00ED2E1F"/>
    <w:rsid w:val="00ED3883"/>
    <w:rsid w:val="00ED4201"/>
    <w:rsid w:val="00ED4BCD"/>
    <w:rsid w:val="00ED4FCF"/>
    <w:rsid w:val="00ED57D3"/>
    <w:rsid w:val="00ED5988"/>
    <w:rsid w:val="00ED5D17"/>
    <w:rsid w:val="00EE040C"/>
    <w:rsid w:val="00EE042A"/>
    <w:rsid w:val="00EE10E3"/>
    <w:rsid w:val="00EE139F"/>
    <w:rsid w:val="00EE23AD"/>
    <w:rsid w:val="00EE277D"/>
    <w:rsid w:val="00EE31D4"/>
    <w:rsid w:val="00EE3A3B"/>
    <w:rsid w:val="00EE3C06"/>
    <w:rsid w:val="00EE4107"/>
    <w:rsid w:val="00EE4A6B"/>
    <w:rsid w:val="00EE4CB6"/>
    <w:rsid w:val="00EE4F42"/>
    <w:rsid w:val="00EE552D"/>
    <w:rsid w:val="00EE6020"/>
    <w:rsid w:val="00EE661A"/>
    <w:rsid w:val="00EE72F6"/>
    <w:rsid w:val="00EF23F0"/>
    <w:rsid w:val="00EF3A39"/>
    <w:rsid w:val="00EF3BFC"/>
    <w:rsid w:val="00EF47AA"/>
    <w:rsid w:val="00EF5E5C"/>
    <w:rsid w:val="00EF706D"/>
    <w:rsid w:val="00EF7C9B"/>
    <w:rsid w:val="00F0002F"/>
    <w:rsid w:val="00F00570"/>
    <w:rsid w:val="00F01111"/>
    <w:rsid w:val="00F0155F"/>
    <w:rsid w:val="00F01B90"/>
    <w:rsid w:val="00F01B9C"/>
    <w:rsid w:val="00F01DC1"/>
    <w:rsid w:val="00F025DF"/>
    <w:rsid w:val="00F03877"/>
    <w:rsid w:val="00F04085"/>
    <w:rsid w:val="00F043DE"/>
    <w:rsid w:val="00F0456F"/>
    <w:rsid w:val="00F04940"/>
    <w:rsid w:val="00F04C34"/>
    <w:rsid w:val="00F04E10"/>
    <w:rsid w:val="00F050D8"/>
    <w:rsid w:val="00F055F7"/>
    <w:rsid w:val="00F0576A"/>
    <w:rsid w:val="00F059D1"/>
    <w:rsid w:val="00F05AF2"/>
    <w:rsid w:val="00F05E0F"/>
    <w:rsid w:val="00F05F46"/>
    <w:rsid w:val="00F060E1"/>
    <w:rsid w:val="00F06A77"/>
    <w:rsid w:val="00F06E86"/>
    <w:rsid w:val="00F075AF"/>
    <w:rsid w:val="00F078C8"/>
    <w:rsid w:val="00F07ADB"/>
    <w:rsid w:val="00F1097D"/>
    <w:rsid w:val="00F10CC1"/>
    <w:rsid w:val="00F11D59"/>
    <w:rsid w:val="00F1234F"/>
    <w:rsid w:val="00F1262A"/>
    <w:rsid w:val="00F12D85"/>
    <w:rsid w:val="00F135AE"/>
    <w:rsid w:val="00F13619"/>
    <w:rsid w:val="00F138B9"/>
    <w:rsid w:val="00F13AE4"/>
    <w:rsid w:val="00F13F86"/>
    <w:rsid w:val="00F14E58"/>
    <w:rsid w:val="00F157C2"/>
    <w:rsid w:val="00F15BD3"/>
    <w:rsid w:val="00F15F26"/>
    <w:rsid w:val="00F165C8"/>
    <w:rsid w:val="00F17E33"/>
    <w:rsid w:val="00F2115A"/>
    <w:rsid w:val="00F211E3"/>
    <w:rsid w:val="00F2120D"/>
    <w:rsid w:val="00F21A6C"/>
    <w:rsid w:val="00F21AC6"/>
    <w:rsid w:val="00F21B36"/>
    <w:rsid w:val="00F21D00"/>
    <w:rsid w:val="00F22194"/>
    <w:rsid w:val="00F2318E"/>
    <w:rsid w:val="00F23575"/>
    <w:rsid w:val="00F23F49"/>
    <w:rsid w:val="00F24AA3"/>
    <w:rsid w:val="00F25A6E"/>
    <w:rsid w:val="00F25F94"/>
    <w:rsid w:val="00F27062"/>
    <w:rsid w:val="00F27503"/>
    <w:rsid w:val="00F27ABA"/>
    <w:rsid w:val="00F30173"/>
    <w:rsid w:val="00F305C2"/>
    <w:rsid w:val="00F30F50"/>
    <w:rsid w:val="00F311F2"/>
    <w:rsid w:val="00F31C86"/>
    <w:rsid w:val="00F31FBF"/>
    <w:rsid w:val="00F32428"/>
    <w:rsid w:val="00F32891"/>
    <w:rsid w:val="00F33664"/>
    <w:rsid w:val="00F340A0"/>
    <w:rsid w:val="00F3497F"/>
    <w:rsid w:val="00F34A67"/>
    <w:rsid w:val="00F34C38"/>
    <w:rsid w:val="00F34F31"/>
    <w:rsid w:val="00F35CAD"/>
    <w:rsid w:val="00F36A01"/>
    <w:rsid w:val="00F41572"/>
    <w:rsid w:val="00F417CD"/>
    <w:rsid w:val="00F41A71"/>
    <w:rsid w:val="00F41E47"/>
    <w:rsid w:val="00F429C6"/>
    <w:rsid w:val="00F453CB"/>
    <w:rsid w:val="00F461D6"/>
    <w:rsid w:val="00F465BD"/>
    <w:rsid w:val="00F467E1"/>
    <w:rsid w:val="00F46C9A"/>
    <w:rsid w:val="00F475EE"/>
    <w:rsid w:val="00F47A12"/>
    <w:rsid w:val="00F50246"/>
    <w:rsid w:val="00F5081D"/>
    <w:rsid w:val="00F513D4"/>
    <w:rsid w:val="00F52A2C"/>
    <w:rsid w:val="00F52C5D"/>
    <w:rsid w:val="00F53056"/>
    <w:rsid w:val="00F5385D"/>
    <w:rsid w:val="00F540A5"/>
    <w:rsid w:val="00F54971"/>
    <w:rsid w:val="00F54B88"/>
    <w:rsid w:val="00F55185"/>
    <w:rsid w:val="00F5549E"/>
    <w:rsid w:val="00F5698D"/>
    <w:rsid w:val="00F56CD9"/>
    <w:rsid w:val="00F571B8"/>
    <w:rsid w:val="00F57470"/>
    <w:rsid w:val="00F57E48"/>
    <w:rsid w:val="00F604BE"/>
    <w:rsid w:val="00F60D01"/>
    <w:rsid w:val="00F6162B"/>
    <w:rsid w:val="00F61688"/>
    <w:rsid w:val="00F61788"/>
    <w:rsid w:val="00F61BA0"/>
    <w:rsid w:val="00F61C9A"/>
    <w:rsid w:val="00F62063"/>
    <w:rsid w:val="00F6211F"/>
    <w:rsid w:val="00F624B2"/>
    <w:rsid w:val="00F62CB9"/>
    <w:rsid w:val="00F6304B"/>
    <w:rsid w:val="00F630AC"/>
    <w:rsid w:val="00F6313B"/>
    <w:rsid w:val="00F63DDD"/>
    <w:rsid w:val="00F644C4"/>
    <w:rsid w:val="00F6453E"/>
    <w:rsid w:val="00F650F5"/>
    <w:rsid w:val="00F652BB"/>
    <w:rsid w:val="00F661B0"/>
    <w:rsid w:val="00F66AD6"/>
    <w:rsid w:val="00F67244"/>
    <w:rsid w:val="00F673DD"/>
    <w:rsid w:val="00F67610"/>
    <w:rsid w:val="00F67C60"/>
    <w:rsid w:val="00F7084B"/>
    <w:rsid w:val="00F70D85"/>
    <w:rsid w:val="00F70E28"/>
    <w:rsid w:val="00F71481"/>
    <w:rsid w:val="00F71630"/>
    <w:rsid w:val="00F7187D"/>
    <w:rsid w:val="00F718E0"/>
    <w:rsid w:val="00F71EA7"/>
    <w:rsid w:val="00F726A5"/>
    <w:rsid w:val="00F72A01"/>
    <w:rsid w:val="00F7351E"/>
    <w:rsid w:val="00F73B04"/>
    <w:rsid w:val="00F74704"/>
    <w:rsid w:val="00F748CE"/>
    <w:rsid w:val="00F74C50"/>
    <w:rsid w:val="00F76879"/>
    <w:rsid w:val="00F7769D"/>
    <w:rsid w:val="00F777B8"/>
    <w:rsid w:val="00F80BC9"/>
    <w:rsid w:val="00F8142F"/>
    <w:rsid w:val="00F82F20"/>
    <w:rsid w:val="00F82F94"/>
    <w:rsid w:val="00F83051"/>
    <w:rsid w:val="00F84395"/>
    <w:rsid w:val="00F84D0F"/>
    <w:rsid w:val="00F85C8D"/>
    <w:rsid w:val="00F85E61"/>
    <w:rsid w:val="00F86327"/>
    <w:rsid w:val="00F87730"/>
    <w:rsid w:val="00F87D08"/>
    <w:rsid w:val="00F90EA6"/>
    <w:rsid w:val="00F91183"/>
    <w:rsid w:val="00F915AE"/>
    <w:rsid w:val="00F91E9B"/>
    <w:rsid w:val="00F91EC0"/>
    <w:rsid w:val="00F9313B"/>
    <w:rsid w:val="00F949B4"/>
    <w:rsid w:val="00F94D81"/>
    <w:rsid w:val="00F95424"/>
    <w:rsid w:val="00F97749"/>
    <w:rsid w:val="00F97B55"/>
    <w:rsid w:val="00F97C24"/>
    <w:rsid w:val="00F97ED5"/>
    <w:rsid w:val="00FA01F0"/>
    <w:rsid w:val="00FA114C"/>
    <w:rsid w:val="00FA1324"/>
    <w:rsid w:val="00FA1E43"/>
    <w:rsid w:val="00FA2C3C"/>
    <w:rsid w:val="00FA3149"/>
    <w:rsid w:val="00FA3196"/>
    <w:rsid w:val="00FA3328"/>
    <w:rsid w:val="00FA4020"/>
    <w:rsid w:val="00FA471E"/>
    <w:rsid w:val="00FA49A7"/>
    <w:rsid w:val="00FA4CFF"/>
    <w:rsid w:val="00FA533A"/>
    <w:rsid w:val="00FA5489"/>
    <w:rsid w:val="00FA56B3"/>
    <w:rsid w:val="00FA5C34"/>
    <w:rsid w:val="00FA5C97"/>
    <w:rsid w:val="00FA66B9"/>
    <w:rsid w:val="00FA6891"/>
    <w:rsid w:val="00FA6D03"/>
    <w:rsid w:val="00FA7C1D"/>
    <w:rsid w:val="00FB07C7"/>
    <w:rsid w:val="00FB085E"/>
    <w:rsid w:val="00FB1AFC"/>
    <w:rsid w:val="00FB22CE"/>
    <w:rsid w:val="00FB3D56"/>
    <w:rsid w:val="00FB3EBE"/>
    <w:rsid w:val="00FB500F"/>
    <w:rsid w:val="00FB5637"/>
    <w:rsid w:val="00FB59D5"/>
    <w:rsid w:val="00FB6279"/>
    <w:rsid w:val="00FB6777"/>
    <w:rsid w:val="00FB6910"/>
    <w:rsid w:val="00FB6D01"/>
    <w:rsid w:val="00FC00BB"/>
    <w:rsid w:val="00FC019C"/>
    <w:rsid w:val="00FC177D"/>
    <w:rsid w:val="00FC1EE3"/>
    <w:rsid w:val="00FC289E"/>
    <w:rsid w:val="00FC2C26"/>
    <w:rsid w:val="00FC2E00"/>
    <w:rsid w:val="00FC2E36"/>
    <w:rsid w:val="00FC33B1"/>
    <w:rsid w:val="00FC3F0C"/>
    <w:rsid w:val="00FC5B11"/>
    <w:rsid w:val="00FC686C"/>
    <w:rsid w:val="00FC6D21"/>
    <w:rsid w:val="00FC7175"/>
    <w:rsid w:val="00FC7994"/>
    <w:rsid w:val="00FC7B34"/>
    <w:rsid w:val="00FC7F78"/>
    <w:rsid w:val="00FD0615"/>
    <w:rsid w:val="00FD0CFF"/>
    <w:rsid w:val="00FD1484"/>
    <w:rsid w:val="00FD204C"/>
    <w:rsid w:val="00FD20B4"/>
    <w:rsid w:val="00FD2E84"/>
    <w:rsid w:val="00FD3390"/>
    <w:rsid w:val="00FD3491"/>
    <w:rsid w:val="00FD3CB5"/>
    <w:rsid w:val="00FD4A7E"/>
    <w:rsid w:val="00FD4C15"/>
    <w:rsid w:val="00FD531F"/>
    <w:rsid w:val="00FD53FA"/>
    <w:rsid w:val="00FD597E"/>
    <w:rsid w:val="00FD6333"/>
    <w:rsid w:val="00FD6EC2"/>
    <w:rsid w:val="00FD6F1E"/>
    <w:rsid w:val="00FD7144"/>
    <w:rsid w:val="00FD7A15"/>
    <w:rsid w:val="00FD7A5E"/>
    <w:rsid w:val="00FE0AE9"/>
    <w:rsid w:val="00FE254F"/>
    <w:rsid w:val="00FE2A1B"/>
    <w:rsid w:val="00FE2E2B"/>
    <w:rsid w:val="00FE3271"/>
    <w:rsid w:val="00FE3DA4"/>
    <w:rsid w:val="00FE5029"/>
    <w:rsid w:val="00FE5C0B"/>
    <w:rsid w:val="00FE6A7C"/>
    <w:rsid w:val="00FE7375"/>
    <w:rsid w:val="00FE781F"/>
    <w:rsid w:val="00FE7904"/>
    <w:rsid w:val="00FE7D79"/>
    <w:rsid w:val="00FE7F46"/>
    <w:rsid w:val="00FF19A0"/>
    <w:rsid w:val="00FF1EA9"/>
    <w:rsid w:val="00FF29D0"/>
    <w:rsid w:val="00FF2D1A"/>
    <w:rsid w:val="00FF2F2C"/>
    <w:rsid w:val="00FF3101"/>
    <w:rsid w:val="00FF345A"/>
    <w:rsid w:val="00FF377A"/>
    <w:rsid w:val="00FF4359"/>
    <w:rsid w:val="00FF492B"/>
    <w:rsid w:val="00FF4B92"/>
    <w:rsid w:val="00FF4CB5"/>
    <w:rsid w:val="00FF5763"/>
    <w:rsid w:val="00FF5DE6"/>
    <w:rsid w:val="00FF60B4"/>
    <w:rsid w:val="00FF6D29"/>
    <w:rsid w:val="00FF6DFE"/>
    <w:rsid w:val="00FF75BD"/>
    <w:rsid w:val="00FF78EC"/>
    <w:rsid w:val="013B39EE"/>
    <w:rsid w:val="06C9AB2B"/>
    <w:rsid w:val="07B52E83"/>
    <w:rsid w:val="08D1337C"/>
    <w:rsid w:val="164262C6"/>
    <w:rsid w:val="2122ADD6"/>
    <w:rsid w:val="248C1662"/>
    <w:rsid w:val="2B0A7F6E"/>
    <w:rsid w:val="2C9225F1"/>
    <w:rsid w:val="2E260F04"/>
    <w:rsid w:val="31D7208D"/>
    <w:rsid w:val="405F10ED"/>
    <w:rsid w:val="44D65E82"/>
    <w:rsid w:val="4E8D031C"/>
    <w:rsid w:val="524DFA44"/>
    <w:rsid w:val="55E387C1"/>
    <w:rsid w:val="5CA44006"/>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B89ABDB5-6869-434E-8110-46A405B71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01B90"/>
    <w:pPr>
      <w:spacing w:after="240" w:line="240" w:lineRule="auto"/>
      <w:jc w:val="both"/>
    </w:pPr>
    <w:rPr>
      <w:rFonts w:ascii="Calibri" w:eastAsia="Times New Roman" w:hAnsi="Calibri" w:cs="Times New Roman"/>
      <w:color w:val="404040" w:themeColor="text1" w:themeTint="BF"/>
      <w:szCs w:val="24"/>
      <w:lang w:eastAsia="nl-NL"/>
    </w:rPr>
  </w:style>
  <w:style w:type="paragraph" w:styleId="Kop1">
    <w:name w:val="heading 1"/>
    <w:basedOn w:val="Standaard"/>
    <w:next w:val="Standaard"/>
    <w:link w:val="Kop1Char"/>
    <w:uiPriority w:val="9"/>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2"/>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2"/>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2"/>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2"/>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2"/>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2"/>
      </w:numPr>
      <w:spacing w:before="240" w:after="60"/>
      <w:outlineLvl w:val="8"/>
    </w:pPr>
    <w:rPr>
      <w:rFonts w:cs="Arial"/>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uiPriority w:val="9"/>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unhideWhenUsed/>
    <w:rPr>
      <w:sz w:val="20"/>
      <w:szCs w:val="20"/>
    </w:rPr>
  </w:style>
  <w:style w:type="character" w:customStyle="1" w:styleId="TekstopmerkingChar">
    <w:name w:val="Tekst opmerking Char"/>
    <w:basedOn w:val="Standaardalinea-lettertype"/>
    <w:link w:val="Tekstopmerking"/>
    <w:uiPriority w:val="99"/>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paragraph" w:customStyle="1" w:styleId="paragraph">
    <w:name w:val="paragraph"/>
    <w:basedOn w:val="Standaard"/>
    <w:rsid w:val="0021181F"/>
    <w:pPr>
      <w:spacing w:before="100" w:beforeAutospacing="1" w:after="100" w:afterAutospacing="1"/>
      <w:jc w:val="left"/>
    </w:pPr>
    <w:rPr>
      <w:rFonts w:ascii="Times New Roman" w:hAnsi="Times New Roman"/>
      <w:color w:val="auto"/>
      <w:sz w:val="24"/>
      <w:lang w:eastAsia="nl-BE"/>
    </w:rPr>
  </w:style>
  <w:style w:type="character" w:customStyle="1" w:styleId="normaltextrun">
    <w:name w:val="normaltextrun"/>
    <w:basedOn w:val="Standaardalinea-lettertype"/>
    <w:rsid w:val="0021181F"/>
  </w:style>
  <w:style w:type="character" w:customStyle="1" w:styleId="scxw221052822">
    <w:name w:val="scxw221052822"/>
    <w:basedOn w:val="Standaardalinea-lettertype"/>
    <w:rsid w:val="0021181F"/>
  </w:style>
  <w:style w:type="character" w:customStyle="1" w:styleId="eop">
    <w:name w:val="eop"/>
    <w:basedOn w:val="Standaardalinea-lettertype"/>
    <w:rsid w:val="0021181F"/>
  </w:style>
  <w:style w:type="paragraph" w:styleId="Lijstalinea">
    <w:name w:val="List Paragraph"/>
    <w:basedOn w:val="Standaard"/>
    <w:uiPriority w:val="34"/>
    <w:qFormat/>
    <w:rsid w:val="007D0454"/>
    <w:pPr>
      <w:ind w:left="720"/>
      <w:contextualSpacing/>
    </w:pPr>
  </w:style>
  <w:style w:type="character" w:styleId="Onopgelostemelding">
    <w:name w:val="Unresolved Mention"/>
    <w:basedOn w:val="Standaardalinea-lettertype"/>
    <w:uiPriority w:val="99"/>
    <w:semiHidden/>
    <w:unhideWhenUsed/>
    <w:rsid w:val="00584A9A"/>
    <w:rPr>
      <w:color w:val="605E5C"/>
      <w:shd w:val="clear" w:color="auto" w:fill="E1DFDD"/>
    </w:rPr>
  </w:style>
  <w:style w:type="paragraph" w:styleId="HTML-voorafopgemaakt">
    <w:name w:val="HTML Preformatted"/>
    <w:basedOn w:val="Standaard"/>
    <w:link w:val="HTML-voorafopgemaaktChar"/>
    <w:uiPriority w:val="99"/>
    <w:semiHidden/>
    <w:unhideWhenUsed/>
    <w:rsid w:val="004B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HTML-voorafopgemaaktChar">
    <w:name w:val="HTML - vooraf opgemaakt Char"/>
    <w:basedOn w:val="Standaardalinea-lettertype"/>
    <w:link w:val="HTML-voorafopgemaakt"/>
    <w:uiPriority w:val="99"/>
    <w:semiHidden/>
    <w:rsid w:val="004B6C5E"/>
    <w:rPr>
      <w:rFonts w:ascii="Courier New" w:eastAsia="Times New Roman" w:hAnsi="Courier New" w:cs="Courier New"/>
      <w:sz w:val="20"/>
      <w:szCs w:val="20"/>
      <w:lang w:val="nl-NL" w:eastAsia="nl-NL"/>
    </w:rPr>
  </w:style>
  <w:style w:type="character" w:customStyle="1" w:styleId="line">
    <w:name w:val="line"/>
    <w:basedOn w:val="Standaardalinea-lettertype"/>
    <w:rsid w:val="004B6C5E"/>
  </w:style>
  <w:style w:type="table" w:styleId="Tabelrasterlicht">
    <w:name w:val="Grid Table Light"/>
    <w:basedOn w:val="Standaardtabel"/>
    <w:uiPriority w:val="40"/>
    <w:rsid w:val="004B6C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4B6C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4B6C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4B6C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5">
    <w:name w:val="Plain Table 5"/>
    <w:basedOn w:val="Standaardtabel"/>
    <w:uiPriority w:val="45"/>
    <w:rsid w:val="004B6C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Standaardalinea-lettertype"/>
    <w:uiPriority w:val="99"/>
    <w:semiHidden/>
    <w:unhideWhenUsed/>
    <w:rsid w:val="004B6C5E"/>
    <w:rPr>
      <w:rFonts w:ascii="Courier New" w:eastAsia="Times New Roman" w:hAnsi="Courier New" w:cs="Courier New"/>
      <w:sz w:val="20"/>
      <w:szCs w:val="20"/>
    </w:rPr>
  </w:style>
  <w:style w:type="paragraph" w:styleId="Bibliografie">
    <w:name w:val="Bibliography"/>
    <w:basedOn w:val="Standaard"/>
    <w:next w:val="Standaard"/>
    <w:uiPriority w:val="37"/>
    <w:unhideWhenUsed/>
    <w:rsid w:val="00053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559">
      <w:bodyDiv w:val="1"/>
      <w:marLeft w:val="0"/>
      <w:marRight w:val="0"/>
      <w:marTop w:val="0"/>
      <w:marBottom w:val="0"/>
      <w:divBdr>
        <w:top w:val="none" w:sz="0" w:space="0" w:color="auto"/>
        <w:left w:val="none" w:sz="0" w:space="0" w:color="auto"/>
        <w:bottom w:val="none" w:sz="0" w:space="0" w:color="auto"/>
        <w:right w:val="none" w:sz="0" w:space="0" w:color="auto"/>
      </w:divBdr>
    </w:div>
    <w:div w:id="10381112">
      <w:bodyDiv w:val="1"/>
      <w:marLeft w:val="0"/>
      <w:marRight w:val="0"/>
      <w:marTop w:val="0"/>
      <w:marBottom w:val="0"/>
      <w:divBdr>
        <w:top w:val="none" w:sz="0" w:space="0" w:color="auto"/>
        <w:left w:val="none" w:sz="0" w:space="0" w:color="auto"/>
        <w:bottom w:val="none" w:sz="0" w:space="0" w:color="auto"/>
        <w:right w:val="none" w:sz="0" w:space="0" w:color="auto"/>
      </w:divBdr>
      <w:divsChild>
        <w:div w:id="1404645996">
          <w:marLeft w:val="-720"/>
          <w:marRight w:val="0"/>
          <w:marTop w:val="0"/>
          <w:marBottom w:val="0"/>
          <w:divBdr>
            <w:top w:val="none" w:sz="0" w:space="0" w:color="auto"/>
            <w:left w:val="none" w:sz="0" w:space="0" w:color="auto"/>
            <w:bottom w:val="none" w:sz="0" w:space="0" w:color="auto"/>
            <w:right w:val="none" w:sz="0" w:space="0" w:color="auto"/>
          </w:divBdr>
        </w:div>
      </w:divsChild>
    </w:div>
    <w:div w:id="40323687">
      <w:bodyDiv w:val="1"/>
      <w:marLeft w:val="0"/>
      <w:marRight w:val="0"/>
      <w:marTop w:val="0"/>
      <w:marBottom w:val="0"/>
      <w:divBdr>
        <w:top w:val="none" w:sz="0" w:space="0" w:color="auto"/>
        <w:left w:val="none" w:sz="0" w:space="0" w:color="auto"/>
        <w:bottom w:val="none" w:sz="0" w:space="0" w:color="auto"/>
        <w:right w:val="none" w:sz="0" w:space="0" w:color="auto"/>
      </w:divBdr>
      <w:divsChild>
        <w:div w:id="609507511">
          <w:marLeft w:val="0"/>
          <w:marRight w:val="0"/>
          <w:marTop w:val="0"/>
          <w:marBottom w:val="0"/>
          <w:divBdr>
            <w:top w:val="none" w:sz="0" w:space="0" w:color="auto"/>
            <w:left w:val="none" w:sz="0" w:space="0" w:color="auto"/>
            <w:bottom w:val="none" w:sz="0" w:space="0" w:color="auto"/>
            <w:right w:val="none" w:sz="0" w:space="0" w:color="auto"/>
          </w:divBdr>
          <w:divsChild>
            <w:div w:id="2724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1538">
      <w:bodyDiv w:val="1"/>
      <w:marLeft w:val="0"/>
      <w:marRight w:val="0"/>
      <w:marTop w:val="0"/>
      <w:marBottom w:val="0"/>
      <w:divBdr>
        <w:top w:val="none" w:sz="0" w:space="0" w:color="auto"/>
        <w:left w:val="none" w:sz="0" w:space="0" w:color="auto"/>
        <w:bottom w:val="none" w:sz="0" w:space="0" w:color="auto"/>
        <w:right w:val="none" w:sz="0" w:space="0" w:color="auto"/>
      </w:divBdr>
    </w:div>
    <w:div w:id="4669029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sChild>
        <w:div w:id="418409773">
          <w:marLeft w:val="-720"/>
          <w:marRight w:val="0"/>
          <w:marTop w:val="0"/>
          <w:marBottom w:val="0"/>
          <w:divBdr>
            <w:top w:val="none" w:sz="0" w:space="0" w:color="auto"/>
            <w:left w:val="none" w:sz="0" w:space="0" w:color="auto"/>
            <w:bottom w:val="none" w:sz="0" w:space="0" w:color="auto"/>
            <w:right w:val="none" w:sz="0" w:space="0" w:color="auto"/>
          </w:divBdr>
        </w:div>
      </w:divsChild>
    </w:div>
    <w:div w:id="60755728">
      <w:bodyDiv w:val="1"/>
      <w:marLeft w:val="0"/>
      <w:marRight w:val="0"/>
      <w:marTop w:val="0"/>
      <w:marBottom w:val="0"/>
      <w:divBdr>
        <w:top w:val="none" w:sz="0" w:space="0" w:color="auto"/>
        <w:left w:val="none" w:sz="0" w:space="0" w:color="auto"/>
        <w:bottom w:val="none" w:sz="0" w:space="0" w:color="auto"/>
        <w:right w:val="none" w:sz="0" w:space="0" w:color="auto"/>
      </w:divBdr>
      <w:divsChild>
        <w:div w:id="572855054">
          <w:marLeft w:val="-720"/>
          <w:marRight w:val="0"/>
          <w:marTop w:val="0"/>
          <w:marBottom w:val="0"/>
          <w:divBdr>
            <w:top w:val="none" w:sz="0" w:space="0" w:color="auto"/>
            <w:left w:val="none" w:sz="0" w:space="0" w:color="auto"/>
            <w:bottom w:val="none" w:sz="0" w:space="0" w:color="auto"/>
            <w:right w:val="none" w:sz="0" w:space="0" w:color="auto"/>
          </w:divBdr>
        </w:div>
      </w:divsChild>
    </w:div>
    <w:div w:id="61370165">
      <w:bodyDiv w:val="1"/>
      <w:marLeft w:val="0"/>
      <w:marRight w:val="0"/>
      <w:marTop w:val="0"/>
      <w:marBottom w:val="0"/>
      <w:divBdr>
        <w:top w:val="none" w:sz="0" w:space="0" w:color="auto"/>
        <w:left w:val="none" w:sz="0" w:space="0" w:color="auto"/>
        <w:bottom w:val="none" w:sz="0" w:space="0" w:color="auto"/>
        <w:right w:val="none" w:sz="0" w:space="0" w:color="auto"/>
      </w:divBdr>
      <w:divsChild>
        <w:div w:id="662392270">
          <w:marLeft w:val="-720"/>
          <w:marRight w:val="0"/>
          <w:marTop w:val="0"/>
          <w:marBottom w:val="0"/>
          <w:divBdr>
            <w:top w:val="none" w:sz="0" w:space="0" w:color="auto"/>
            <w:left w:val="none" w:sz="0" w:space="0" w:color="auto"/>
            <w:bottom w:val="none" w:sz="0" w:space="0" w:color="auto"/>
            <w:right w:val="none" w:sz="0" w:space="0" w:color="auto"/>
          </w:divBdr>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00759526">
      <w:bodyDiv w:val="1"/>
      <w:marLeft w:val="0"/>
      <w:marRight w:val="0"/>
      <w:marTop w:val="0"/>
      <w:marBottom w:val="0"/>
      <w:divBdr>
        <w:top w:val="none" w:sz="0" w:space="0" w:color="auto"/>
        <w:left w:val="none" w:sz="0" w:space="0" w:color="auto"/>
        <w:bottom w:val="none" w:sz="0" w:space="0" w:color="auto"/>
        <w:right w:val="none" w:sz="0" w:space="0" w:color="auto"/>
      </w:divBdr>
    </w:div>
    <w:div w:id="103892489">
      <w:bodyDiv w:val="1"/>
      <w:marLeft w:val="0"/>
      <w:marRight w:val="0"/>
      <w:marTop w:val="0"/>
      <w:marBottom w:val="0"/>
      <w:divBdr>
        <w:top w:val="none" w:sz="0" w:space="0" w:color="auto"/>
        <w:left w:val="none" w:sz="0" w:space="0" w:color="auto"/>
        <w:bottom w:val="none" w:sz="0" w:space="0" w:color="auto"/>
        <w:right w:val="none" w:sz="0" w:space="0" w:color="auto"/>
      </w:divBdr>
    </w:div>
    <w:div w:id="113377627">
      <w:bodyDiv w:val="1"/>
      <w:marLeft w:val="0"/>
      <w:marRight w:val="0"/>
      <w:marTop w:val="0"/>
      <w:marBottom w:val="0"/>
      <w:divBdr>
        <w:top w:val="none" w:sz="0" w:space="0" w:color="auto"/>
        <w:left w:val="none" w:sz="0" w:space="0" w:color="auto"/>
        <w:bottom w:val="none" w:sz="0" w:space="0" w:color="auto"/>
        <w:right w:val="none" w:sz="0" w:space="0" w:color="auto"/>
      </w:divBdr>
    </w:div>
    <w:div w:id="199632187">
      <w:bodyDiv w:val="1"/>
      <w:marLeft w:val="0"/>
      <w:marRight w:val="0"/>
      <w:marTop w:val="0"/>
      <w:marBottom w:val="0"/>
      <w:divBdr>
        <w:top w:val="none" w:sz="0" w:space="0" w:color="auto"/>
        <w:left w:val="none" w:sz="0" w:space="0" w:color="auto"/>
        <w:bottom w:val="none" w:sz="0" w:space="0" w:color="auto"/>
        <w:right w:val="none" w:sz="0" w:space="0" w:color="auto"/>
      </w:divBdr>
      <w:divsChild>
        <w:div w:id="395398410">
          <w:marLeft w:val="0"/>
          <w:marRight w:val="0"/>
          <w:marTop w:val="0"/>
          <w:marBottom w:val="0"/>
          <w:divBdr>
            <w:top w:val="none" w:sz="0" w:space="0" w:color="auto"/>
            <w:left w:val="none" w:sz="0" w:space="0" w:color="auto"/>
            <w:bottom w:val="none" w:sz="0" w:space="0" w:color="auto"/>
            <w:right w:val="none" w:sz="0" w:space="0" w:color="auto"/>
          </w:divBdr>
          <w:divsChild>
            <w:div w:id="126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9340">
      <w:bodyDiv w:val="1"/>
      <w:marLeft w:val="0"/>
      <w:marRight w:val="0"/>
      <w:marTop w:val="0"/>
      <w:marBottom w:val="0"/>
      <w:divBdr>
        <w:top w:val="none" w:sz="0" w:space="0" w:color="auto"/>
        <w:left w:val="none" w:sz="0" w:space="0" w:color="auto"/>
        <w:bottom w:val="none" w:sz="0" w:space="0" w:color="auto"/>
        <w:right w:val="none" w:sz="0" w:space="0" w:color="auto"/>
      </w:divBdr>
    </w:div>
    <w:div w:id="220529347">
      <w:bodyDiv w:val="1"/>
      <w:marLeft w:val="0"/>
      <w:marRight w:val="0"/>
      <w:marTop w:val="0"/>
      <w:marBottom w:val="0"/>
      <w:divBdr>
        <w:top w:val="none" w:sz="0" w:space="0" w:color="auto"/>
        <w:left w:val="none" w:sz="0" w:space="0" w:color="auto"/>
        <w:bottom w:val="none" w:sz="0" w:space="0" w:color="auto"/>
        <w:right w:val="none" w:sz="0" w:space="0" w:color="auto"/>
      </w:divBdr>
    </w:div>
    <w:div w:id="221402872">
      <w:bodyDiv w:val="1"/>
      <w:marLeft w:val="0"/>
      <w:marRight w:val="0"/>
      <w:marTop w:val="0"/>
      <w:marBottom w:val="0"/>
      <w:divBdr>
        <w:top w:val="none" w:sz="0" w:space="0" w:color="auto"/>
        <w:left w:val="none" w:sz="0" w:space="0" w:color="auto"/>
        <w:bottom w:val="none" w:sz="0" w:space="0" w:color="auto"/>
        <w:right w:val="none" w:sz="0" w:space="0" w:color="auto"/>
      </w:divBdr>
      <w:divsChild>
        <w:div w:id="478303355">
          <w:marLeft w:val="-720"/>
          <w:marRight w:val="0"/>
          <w:marTop w:val="0"/>
          <w:marBottom w:val="0"/>
          <w:divBdr>
            <w:top w:val="none" w:sz="0" w:space="0" w:color="auto"/>
            <w:left w:val="none" w:sz="0" w:space="0" w:color="auto"/>
            <w:bottom w:val="none" w:sz="0" w:space="0" w:color="auto"/>
            <w:right w:val="none" w:sz="0" w:space="0" w:color="auto"/>
          </w:divBdr>
        </w:div>
      </w:divsChild>
    </w:div>
    <w:div w:id="247273435">
      <w:bodyDiv w:val="1"/>
      <w:marLeft w:val="0"/>
      <w:marRight w:val="0"/>
      <w:marTop w:val="0"/>
      <w:marBottom w:val="0"/>
      <w:divBdr>
        <w:top w:val="none" w:sz="0" w:space="0" w:color="auto"/>
        <w:left w:val="none" w:sz="0" w:space="0" w:color="auto"/>
        <w:bottom w:val="none" w:sz="0" w:space="0" w:color="auto"/>
        <w:right w:val="none" w:sz="0" w:space="0" w:color="auto"/>
      </w:divBdr>
      <w:divsChild>
        <w:div w:id="1032418179">
          <w:marLeft w:val="-720"/>
          <w:marRight w:val="0"/>
          <w:marTop w:val="0"/>
          <w:marBottom w:val="0"/>
          <w:divBdr>
            <w:top w:val="none" w:sz="0" w:space="0" w:color="auto"/>
            <w:left w:val="none" w:sz="0" w:space="0" w:color="auto"/>
            <w:bottom w:val="none" w:sz="0" w:space="0" w:color="auto"/>
            <w:right w:val="none" w:sz="0" w:space="0" w:color="auto"/>
          </w:divBdr>
        </w:div>
      </w:divsChild>
    </w:div>
    <w:div w:id="252904855">
      <w:bodyDiv w:val="1"/>
      <w:marLeft w:val="0"/>
      <w:marRight w:val="0"/>
      <w:marTop w:val="0"/>
      <w:marBottom w:val="0"/>
      <w:divBdr>
        <w:top w:val="none" w:sz="0" w:space="0" w:color="auto"/>
        <w:left w:val="none" w:sz="0" w:space="0" w:color="auto"/>
        <w:bottom w:val="none" w:sz="0" w:space="0" w:color="auto"/>
        <w:right w:val="none" w:sz="0" w:space="0" w:color="auto"/>
      </w:divBdr>
    </w:div>
    <w:div w:id="277687093">
      <w:bodyDiv w:val="1"/>
      <w:marLeft w:val="0"/>
      <w:marRight w:val="0"/>
      <w:marTop w:val="0"/>
      <w:marBottom w:val="0"/>
      <w:divBdr>
        <w:top w:val="none" w:sz="0" w:space="0" w:color="auto"/>
        <w:left w:val="none" w:sz="0" w:space="0" w:color="auto"/>
        <w:bottom w:val="none" w:sz="0" w:space="0" w:color="auto"/>
        <w:right w:val="none" w:sz="0" w:space="0" w:color="auto"/>
      </w:divBdr>
    </w:div>
    <w:div w:id="278147418">
      <w:bodyDiv w:val="1"/>
      <w:marLeft w:val="0"/>
      <w:marRight w:val="0"/>
      <w:marTop w:val="0"/>
      <w:marBottom w:val="0"/>
      <w:divBdr>
        <w:top w:val="none" w:sz="0" w:space="0" w:color="auto"/>
        <w:left w:val="none" w:sz="0" w:space="0" w:color="auto"/>
        <w:bottom w:val="none" w:sz="0" w:space="0" w:color="auto"/>
        <w:right w:val="none" w:sz="0" w:space="0" w:color="auto"/>
      </w:divBdr>
      <w:divsChild>
        <w:div w:id="257836581">
          <w:marLeft w:val="-720"/>
          <w:marRight w:val="0"/>
          <w:marTop w:val="0"/>
          <w:marBottom w:val="0"/>
          <w:divBdr>
            <w:top w:val="none" w:sz="0" w:space="0" w:color="auto"/>
            <w:left w:val="none" w:sz="0" w:space="0" w:color="auto"/>
            <w:bottom w:val="none" w:sz="0" w:space="0" w:color="auto"/>
            <w:right w:val="none" w:sz="0" w:space="0" w:color="auto"/>
          </w:divBdr>
        </w:div>
      </w:divsChild>
    </w:div>
    <w:div w:id="294995193">
      <w:bodyDiv w:val="1"/>
      <w:marLeft w:val="0"/>
      <w:marRight w:val="0"/>
      <w:marTop w:val="0"/>
      <w:marBottom w:val="0"/>
      <w:divBdr>
        <w:top w:val="none" w:sz="0" w:space="0" w:color="auto"/>
        <w:left w:val="none" w:sz="0" w:space="0" w:color="auto"/>
        <w:bottom w:val="none" w:sz="0" w:space="0" w:color="auto"/>
        <w:right w:val="none" w:sz="0" w:space="0" w:color="auto"/>
      </w:divBdr>
    </w:div>
    <w:div w:id="317001122">
      <w:bodyDiv w:val="1"/>
      <w:marLeft w:val="0"/>
      <w:marRight w:val="0"/>
      <w:marTop w:val="0"/>
      <w:marBottom w:val="0"/>
      <w:divBdr>
        <w:top w:val="none" w:sz="0" w:space="0" w:color="auto"/>
        <w:left w:val="none" w:sz="0" w:space="0" w:color="auto"/>
        <w:bottom w:val="none" w:sz="0" w:space="0" w:color="auto"/>
        <w:right w:val="none" w:sz="0" w:space="0" w:color="auto"/>
      </w:divBdr>
      <w:divsChild>
        <w:div w:id="719211926">
          <w:marLeft w:val="0"/>
          <w:marRight w:val="0"/>
          <w:marTop w:val="0"/>
          <w:marBottom w:val="0"/>
          <w:divBdr>
            <w:top w:val="none" w:sz="0" w:space="0" w:color="auto"/>
            <w:left w:val="none" w:sz="0" w:space="0" w:color="auto"/>
            <w:bottom w:val="none" w:sz="0" w:space="0" w:color="auto"/>
            <w:right w:val="none" w:sz="0" w:space="0" w:color="auto"/>
          </w:divBdr>
          <w:divsChild>
            <w:div w:id="1559827759">
              <w:marLeft w:val="0"/>
              <w:marRight w:val="0"/>
              <w:marTop w:val="0"/>
              <w:marBottom w:val="0"/>
              <w:divBdr>
                <w:top w:val="none" w:sz="0" w:space="0" w:color="auto"/>
                <w:left w:val="none" w:sz="0" w:space="0" w:color="auto"/>
                <w:bottom w:val="none" w:sz="0" w:space="0" w:color="auto"/>
                <w:right w:val="none" w:sz="0" w:space="0" w:color="auto"/>
              </w:divBdr>
              <w:divsChild>
                <w:div w:id="1361280555">
                  <w:marLeft w:val="0"/>
                  <w:marRight w:val="0"/>
                  <w:marTop w:val="0"/>
                  <w:marBottom w:val="0"/>
                  <w:divBdr>
                    <w:top w:val="none" w:sz="0" w:space="0" w:color="auto"/>
                    <w:left w:val="none" w:sz="0" w:space="0" w:color="auto"/>
                    <w:bottom w:val="none" w:sz="0" w:space="0" w:color="auto"/>
                    <w:right w:val="none" w:sz="0" w:space="0" w:color="auto"/>
                  </w:divBdr>
                  <w:divsChild>
                    <w:div w:id="3924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3695">
      <w:bodyDiv w:val="1"/>
      <w:marLeft w:val="0"/>
      <w:marRight w:val="0"/>
      <w:marTop w:val="0"/>
      <w:marBottom w:val="0"/>
      <w:divBdr>
        <w:top w:val="none" w:sz="0" w:space="0" w:color="auto"/>
        <w:left w:val="none" w:sz="0" w:space="0" w:color="auto"/>
        <w:bottom w:val="none" w:sz="0" w:space="0" w:color="auto"/>
        <w:right w:val="none" w:sz="0" w:space="0" w:color="auto"/>
      </w:divBdr>
    </w:div>
    <w:div w:id="382144552">
      <w:bodyDiv w:val="1"/>
      <w:marLeft w:val="0"/>
      <w:marRight w:val="0"/>
      <w:marTop w:val="0"/>
      <w:marBottom w:val="0"/>
      <w:divBdr>
        <w:top w:val="none" w:sz="0" w:space="0" w:color="auto"/>
        <w:left w:val="none" w:sz="0" w:space="0" w:color="auto"/>
        <w:bottom w:val="none" w:sz="0" w:space="0" w:color="auto"/>
        <w:right w:val="none" w:sz="0" w:space="0" w:color="auto"/>
      </w:divBdr>
    </w:div>
    <w:div w:id="417946029">
      <w:bodyDiv w:val="1"/>
      <w:marLeft w:val="0"/>
      <w:marRight w:val="0"/>
      <w:marTop w:val="0"/>
      <w:marBottom w:val="0"/>
      <w:divBdr>
        <w:top w:val="none" w:sz="0" w:space="0" w:color="auto"/>
        <w:left w:val="none" w:sz="0" w:space="0" w:color="auto"/>
        <w:bottom w:val="none" w:sz="0" w:space="0" w:color="auto"/>
        <w:right w:val="none" w:sz="0" w:space="0" w:color="auto"/>
      </w:divBdr>
    </w:div>
    <w:div w:id="420415606">
      <w:bodyDiv w:val="1"/>
      <w:marLeft w:val="0"/>
      <w:marRight w:val="0"/>
      <w:marTop w:val="0"/>
      <w:marBottom w:val="0"/>
      <w:divBdr>
        <w:top w:val="none" w:sz="0" w:space="0" w:color="auto"/>
        <w:left w:val="none" w:sz="0" w:space="0" w:color="auto"/>
        <w:bottom w:val="none" w:sz="0" w:space="0" w:color="auto"/>
        <w:right w:val="none" w:sz="0" w:space="0" w:color="auto"/>
      </w:divBdr>
    </w:div>
    <w:div w:id="435947081">
      <w:bodyDiv w:val="1"/>
      <w:marLeft w:val="0"/>
      <w:marRight w:val="0"/>
      <w:marTop w:val="0"/>
      <w:marBottom w:val="0"/>
      <w:divBdr>
        <w:top w:val="none" w:sz="0" w:space="0" w:color="auto"/>
        <w:left w:val="none" w:sz="0" w:space="0" w:color="auto"/>
        <w:bottom w:val="none" w:sz="0" w:space="0" w:color="auto"/>
        <w:right w:val="none" w:sz="0" w:space="0" w:color="auto"/>
      </w:divBdr>
      <w:divsChild>
        <w:div w:id="940797940">
          <w:marLeft w:val="-720"/>
          <w:marRight w:val="0"/>
          <w:marTop w:val="0"/>
          <w:marBottom w:val="0"/>
          <w:divBdr>
            <w:top w:val="none" w:sz="0" w:space="0" w:color="auto"/>
            <w:left w:val="none" w:sz="0" w:space="0" w:color="auto"/>
            <w:bottom w:val="none" w:sz="0" w:space="0" w:color="auto"/>
            <w:right w:val="none" w:sz="0" w:space="0" w:color="auto"/>
          </w:divBdr>
        </w:div>
      </w:divsChild>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4129110">
      <w:bodyDiv w:val="1"/>
      <w:marLeft w:val="0"/>
      <w:marRight w:val="0"/>
      <w:marTop w:val="0"/>
      <w:marBottom w:val="0"/>
      <w:divBdr>
        <w:top w:val="none" w:sz="0" w:space="0" w:color="auto"/>
        <w:left w:val="none" w:sz="0" w:space="0" w:color="auto"/>
        <w:bottom w:val="none" w:sz="0" w:space="0" w:color="auto"/>
        <w:right w:val="none" w:sz="0" w:space="0" w:color="auto"/>
      </w:divBdr>
    </w:div>
    <w:div w:id="470290913">
      <w:bodyDiv w:val="1"/>
      <w:marLeft w:val="0"/>
      <w:marRight w:val="0"/>
      <w:marTop w:val="0"/>
      <w:marBottom w:val="0"/>
      <w:divBdr>
        <w:top w:val="none" w:sz="0" w:space="0" w:color="auto"/>
        <w:left w:val="none" w:sz="0" w:space="0" w:color="auto"/>
        <w:bottom w:val="none" w:sz="0" w:space="0" w:color="auto"/>
        <w:right w:val="none" w:sz="0" w:space="0" w:color="auto"/>
      </w:divBdr>
    </w:div>
    <w:div w:id="502747378">
      <w:bodyDiv w:val="1"/>
      <w:marLeft w:val="0"/>
      <w:marRight w:val="0"/>
      <w:marTop w:val="0"/>
      <w:marBottom w:val="0"/>
      <w:divBdr>
        <w:top w:val="none" w:sz="0" w:space="0" w:color="auto"/>
        <w:left w:val="none" w:sz="0" w:space="0" w:color="auto"/>
        <w:bottom w:val="none" w:sz="0" w:space="0" w:color="auto"/>
        <w:right w:val="none" w:sz="0" w:space="0" w:color="auto"/>
      </w:divBdr>
    </w:div>
    <w:div w:id="533614732">
      <w:bodyDiv w:val="1"/>
      <w:marLeft w:val="0"/>
      <w:marRight w:val="0"/>
      <w:marTop w:val="0"/>
      <w:marBottom w:val="0"/>
      <w:divBdr>
        <w:top w:val="none" w:sz="0" w:space="0" w:color="auto"/>
        <w:left w:val="none" w:sz="0" w:space="0" w:color="auto"/>
        <w:bottom w:val="none" w:sz="0" w:space="0" w:color="auto"/>
        <w:right w:val="none" w:sz="0" w:space="0" w:color="auto"/>
      </w:divBdr>
      <w:divsChild>
        <w:div w:id="1567371265">
          <w:marLeft w:val="-720"/>
          <w:marRight w:val="0"/>
          <w:marTop w:val="0"/>
          <w:marBottom w:val="0"/>
          <w:divBdr>
            <w:top w:val="none" w:sz="0" w:space="0" w:color="auto"/>
            <w:left w:val="none" w:sz="0" w:space="0" w:color="auto"/>
            <w:bottom w:val="none" w:sz="0" w:space="0" w:color="auto"/>
            <w:right w:val="none" w:sz="0" w:space="0" w:color="auto"/>
          </w:divBdr>
        </w:div>
      </w:divsChild>
    </w:div>
    <w:div w:id="542644939">
      <w:bodyDiv w:val="1"/>
      <w:marLeft w:val="0"/>
      <w:marRight w:val="0"/>
      <w:marTop w:val="0"/>
      <w:marBottom w:val="0"/>
      <w:divBdr>
        <w:top w:val="none" w:sz="0" w:space="0" w:color="auto"/>
        <w:left w:val="none" w:sz="0" w:space="0" w:color="auto"/>
        <w:bottom w:val="none" w:sz="0" w:space="0" w:color="auto"/>
        <w:right w:val="none" w:sz="0" w:space="0" w:color="auto"/>
      </w:divBdr>
      <w:divsChild>
        <w:div w:id="681131166">
          <w:marLeft w:val="-720"/>
          <w:marRight w:val="0"/>
          <w:marTop w:val="0"/>
          <w:marBottom w:val="0"/>
          <w:divBdr>
            <w:top w:val="none" w:sz="0" w:space="0" w:color="auto"/>
            <w:left w:val="none" w:sz="0" w:space="0" w:color="auto"/>
            <w:bottom w:val="none" w:sz="0" w:space="0" w:color="auto"/>
            <w:right w:val="none" w:sz="0" w:space="0" w:color="auto"/>
          </w:divBdr>
        </w:div>
      </w:divsChild>
    </w:div>
    <w:div w:id="543636836">
      <w:bodyDiv w:val="1"/>
      <w:marLeft w:val="0"/>
      <w:marRight w:val="0"/>
      <w:marTop w:val="0"/>
      <w:marBottom w:val="0"/>
      <w:divBdr>
        <w:top w:val="none" w:sz="0" w:space="0" w:color="auto"/>
        <w:left w:val="none" w:sz="0" w:space="0" w:color="auto"/>
        <w:bottom w:val="none" w:sz="0" w:space="0" w:color="auto"/>
        <w:right w:val="none" w:sz="0" w:space="0" w:color="auto"/>
      </w:divBdr>
    </w:div>
    <w:div w:id="573321996">
      <w:bodyDiv w:val="1"/>
      <w:marLeft w:val="0"/>
      <w:marRight w:val="0"/>
      <w:marTop w:val="0"/>
      <w:marBottom w:val="0"/>
      <w:divBdr>
        <w:top w:val="none" w:sz="0" w:space="0" w:color="auto"/>
        <w:left w:val="none" w:sz="0" w:space="0" w:color="auto"/>
        <w:bottom w:val="none" w:sz="0" w:space="0" w:color="auto"/>
        <w:right w:val="none" w:sz="0" w:space="0" w:color="auto"/>
      </w:divBdr>
    </w:div>
    <w:div w:id="579145608">
      <w:bodyDiv w:val="1"/>
      <w:marLeft w:val="0"/>
      <w:marRight w:val="0"/>
      <w:marTop w:val="0"/>
      <w:marBottom w:val="0"/>
      <w:divBdr>
        <w:top w:val="none" w:sz="0" w:space="0" w:color="auto"/>
        <w:left w:val="none" w:sz="0" w:space="0" w:color="auto"/>
        <w:bottom w:val="none" w:sz="0" w:space="0" w:color="auto"/>
        <w:right w:val="none" w:sz="0" w:space="0" w:color="auto"/>
      </w:divBdr>
      <w:divsChild>
        <w:div w:id="166946844">
          <w:marLeft w:val="0"/>
          <w:marRight w:val="0"/>
          <w:marTop w:val="0"/>
          <w:marBottom w:val="0"/>
          <w:divBdr>
            <w:top w:val="none" w:sz="0" w:space="0" w:color="auto"/>
            <w:left w:val="none" w:sz="0" w:space="0" w:color="auto"/>
            <w:bottom w:val="none" w:sz="0" w:space="0" w:color="auto"/>
            <w:right w:val="none" w:sz="0" w:space="0" w:color="auto"/>
          </w:divBdr>
          <w:divsChild>
            <w:div w:id="1170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355">
      <w:bodyDiv w:val="1"/>
      <w:marLeft w:val="0"/>
      <w:marRight w:val="0"/>
      <w:marTop w:val="0"/>
      <w:marBottom w:val="0"/>
      <w:divBdr>
        <w:top w:val="none" w:sz="0" w:space="0" w:color="auto"/>
        <w:left w:val="none" w:sz="0" w:space="0" w:color="auto"/>
        <w:bottom w:val="none" w:sz="0" w:space="0" w:color="auto"/>
        <w:right w:val="none" w:sz="0" w:space="0" w:color="auto"/>
      </w:divBdr>
    </w:div>
    <w:div w:id="598106638">
      <w:bodyDiv w:val="1"/>
      <w:marLeft w:val="0"/>
      <w:marRight w:val="0"/>
      <w:marTop w:val="0"/>
      <w:marBottom w:val="0"/>
      <w:divBdr>
        <w:top w:val="none" w:sz="0" w:space="0" w:color="auto"/>
        <w:left w:val="none" w:sz="0" w:space="0" w:color="auto"/>
        <w:bottom w:val="none" w:sz="0" w:space="0" w:color="auto"/>
        <w:right w:val="none" w:sz="0" w:space="0" w:color="auto"/>
      </w:divBdr>
    </w:div>
    <w:div w:id="617370896">
      <w:bodyDiv w:val="1"/>
      <w:marLeft w:val="0"/>
      <w:marRight w:val="0"/>
      <w:marTop w:val="0"/>
      <w:marBottom w:val="0"/>
      <w:divBdr>
        <w:top w:val="none" w:sz="0" w:space="0" w:color="auto"/>
        <w:left w:val="none" w:sz="0" w:space="0" w:color="auto"/>
        <w:bottom w:val="none" w:sz="0" w:space="0" w:color="auto"/>
        <w:right w:val="none" w:sz="0" w:space="0" w:color="auto"/>
      </w:divBdr>
    </w:div>
    <w:div w:id="639313263">
      <w:bodyDiv w:val="1"/>
      <w:marLeft w:val="0"/>
      <w:marRight w:val="0"/>
      <w:marTop w:val="0"/>
      <w:marBottom w:val="0"/>
      <w:divBdr>
        <w:top w:val="none" w:sz="0" w:space="0" w:color="auto"/>
        <w:left w:val="none" w:sz="0" w:space="0" w:color="auto"/>
        <w:bottom w:val="none" w:sz="0" w:space="0" w:color="auto"/>
        <w:right w:val="none" w:sz="0" w:space="0" w:color="auto"/>
      </w:divBdr>
      <w:divsChild>
        <w:div w:id="1832015045">
          <w:marLeft w:val="-720"/>
          <w:marRight w:val="0"/>
          <w:marTop w:val="0"/>
          <w:marBottom w:val="0"/>
          <w:divBdr>
            <w:top w:val="none" w:sz="0" w:space="0" w:color="auto"/>
            <w:left w:val="none" w:sz="0" w:space="0" w:color="auto"/>
            <w:bottom w:val="none" w:sz="0" w:space="0" w:color="auto"/>
            <w:right w:val="none" w:sz="0" w:space="0" w:color="auto"/>
          </w:divBdr>
        </w:div>
      </w:divsChild>
    </w:div>
    <w:div w:id="696733574">
      <w:bodyDiv w:val="1"/>
      <w:marLeft w:val="0"/>
      <w:marRight w:val="0"/>
      <w:marTop w:val="0"/>
      <w:marBottom w:val="0"/>
      <w:divBdr>
        <w:top w:val="none" w:sz="0" w:space="0" w:color="auto"/>
        <w:left w:val="none" w:sz="0" w:space="0" w:color="auto"/>
        <w:bottom w:val="none" w:sz="0" w:space="0" w:color="auto"/>
        <w:right w:val="none" w:sz="0" w:space="0" w:color="auto"/>
      </w:divBdr>
    </w:div>
    <w:div w:id="713164719">
      <w:bodyDiv w:val="1"/>
      <w:marLeft w:val="0"/>
      <w:marRight w:val="0"/>
      <w:marTop w:val="0"/>
      <w:marBottom w:val="0"/>
      <w:divBdr>
        <w:top w:val="none" w:sz="0" w:space="0" w:color="auto"/>
        <w:left w:val="none" w:sz="0" w:space="0" w:color="auto"/>
        <w:bottom w:val="none" w:sz="0" w:space="0" w:color="auto"/>
        <w:right w:val="none" w:sz="0" w:space="0" w:color="auto"/>
      </w:divBdr>
    </w:div>
    <w:div w:id="731276471">
      <w:bodyDiv w:val="1"/>
      <w:marLeft w:val="0"/>
      <w:marRight w:val="0"/>
      <w:marTop w:val="0"/>
      <w:marBottom w:val="0"/>
      <w:divBdr>
        <w:top w:val="none" w:sz="0" w:space="0" w:color="auto"/>
        <w:left w:val="none" w:sz="0" w:space="0" w:color="auto"/>
        <w:bottom w:val="none" w:sz="0" w:space="0" w:color="auto"/>
        <w:right w:val="none" w:sz="0" w:space="0" w:color="auto"/>
      </w:divBdr>
    </w:div>
    <w:div w:id="746341860">
      <w:bodyDiv w:val="1"/>
      <w:marLeft w:val="0"/>
      <w:marRight w:val="0"/>
      <w:marTop w:val="0"/>
      <w:marBottom w:val="0"/>
      <w:divBdr>
        <w:top w:val="none" w:sz="0" w:space="0" w:color="auto"/>
        <w:left w:val="none" w:sz="0" w:space="0" w:color="auto"/>
        <w:bottom w:val="none" w:sz="0" w:space="0" w:color="auto"/>
        <w:right w:val="none" w:sz="0" w:space="0" w:color="auto"/>
      </w:divBdr>
    </w:div>
    <w:div w:id="759251127">
      <w:bodyDiv w:val="1"/>
      <w:marLeft w:val="0"/>
      <w:marRight w:val="0"/>
      <w:marTop w:val="0"/>
      <w:marBottom w:val="0"/>
      <w:divBdr>
        <w:top w:val="none" w:sz="0" w:space="0" w:color="auto"/>
        <w:left w:val="none" w:sz="0" w:space="0" w:color="auto"/>
        <w:bottom w:val="none" w:sz="0" w:space="0" w:color="auto"/>
        <w:right w:val="none" w:sz="0" w:space="0" w:color="auto"/>
      </w:divBdr>
    </w:div>
    <w:div w:id="807626416">
      <w:bodyDiv w:val="1"/>
      <w:marLeft w:val="0"/>
      <w:marRight w:val="0"/>
      <w:marTop w:val="0"/>
      <w:marBottom w:val="0"/>
      <w:divBdr>
        <w:top w:val="none" w:sz="0" w:space="0" w:color="auto"/>
        <w:left w:val="none" w:sz="0" w:space="0" w:color="auto"/>
        <w:bottom w:val="none" w:sz="0" w:space="0" w:color="auto"/>
        <w:right w:val="none" w:sz="0" w:space="0" w:color="auto"/>
      </w:divBdr>
      <w:divsChild>
        <w:div w:id="1073045695">
          <w:marLeft w:val="0"/>
          <w:marRight w:val="0"/>
          <w:marTop w:val="0"/>
          <w:marBottom w:val="0"/>
          <w:divBdr>
            <w:top w:val="none" w:sz="0" w:space="0" w:color="auto"/>
            <w:left w:val="none" w:sz="0" w:space="0" w:color="auto"/>
            <w:bottom w:val="none" w:sz="0" w:space="0" w:color="auto"/>
            <w:right w:val="none" w:sz="0" w:space="0" w:color="auto"/>
          </w:divBdr>
          <w:divsChild>
            <w:div w:id="1774279114">
              <w:marLeft w:val="0"/>
              <w:marRight w:val="0"/>
              <w:marTop w:val="0"/>
              <w:marBottom w:val="0"/>
              <w:divBdr>
                <w:top w:val="none" w:sz="0" w:space="0" w:color="auto"/>
                <w:left w:val="none" w:sz="0" w:space="0" w:color="auto"/>
                <w:bottom w:val="none" w:sz="0" w:space="0" w:color="auto"/>
                <w:right w:val="none" w:sz="0" w:space="0" w:color="auto"/>
              </w:divBdr>
              <w:divsChild>
                <w:div w:id="337654143">
                  <w:marLeft w:val="0"/>
                  <w:marRight w:val="0"/>
                  <w:marTop w:val="0"/>
                  <w:marBottom w:val="0"/>
                  <w:divBdr>
                    <w:top w:val="none" w:sz="0" w:space="0" w:color="auto"/>
                    <w:left w:val="none" w:sz="0" w:space="0" w:color="auto"/>
                    <w:bottom w:val="none" w:sz="0" w:space="0" w:color="auto"/>
                    <w:right w:val="none" w:sz="0" w:space="0" w:color="auto"/>
                  </w:divBdr>
                  <w:divsChild>
                    <w:div w:id="13280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8882">
      <w:bodyDiv w:val="1"/>
      <w:marLeft w:val="0"/>
      <w:marRight w:val="0"/>
      <w:marTop w:val="0"/>
      <w:marBottom w:val="0"/>
      <w:divBdr>
        <w:top w:val="none" w:sz="0" w:space="0" w:color="auto"/>
        <w:left w:val="none" w:sz="0" w:space="0" w:color="auto"/>
        <w:bottom w:val="none" w:sz="0" w:space="0" w:color="auto"/>
        <w:right w:val="none" w:sz="0" w:space="0" w:color="auto"/>
      </w:divBdr>
      <w:divsChild>
        <w:div w:id="1317758801">
          <w:marLeft w:val="-720"/>
          <w:marRight w:val="0"/>
          <w:marTop w:val="0"/>
          <w:marBottom w:val="0"/>
          <w:divBdr>
            <w:top w:val="none" w:sz="0" w:space="0" w:color="auto"/>
            <w:left w:val="none" w:sz="0" w:space="0" w:color="auto"/>
            <w:bottom w:val="none" w:sz="0" w:space="0" w:color="auto"/>
            <w:right w:val="none" w:sz="0" w:space="0" w:color="auto"/>
          </w:divBdr>
        </w:div>
      </w:divsChild>
    </w:div>
    <w:div w:id="839856449">
      <w:bodyDiv w:val="1"/>
      <w:marLeft w:val="0"/>
      <w:marRight w:val="0"/>
      <w:marTop w:val="0"/>
      <w:marBottom w:val="0"/>
      <w:divBdr>
        <w:top w:val="none" w:sz="0" w:space="0" w:color="auto"/>
        <w:left w:val="none" w:sz="0" w:space="0" w:color="auto"/>
        <w:bottom w:val="none" w:sz="0" w:space="0" w:color="auto"/>
        <w:right w:val="none" w:sz="0" w:space="0" w:color="auto"/>
      </w:divBdr>
      <w:divsChild>
        <w:div w:id="368342286">
          <w:marLeft w:val="-720"/>
          <w:marRight w:val="0"/>
          <w:marTop w:val="0"/>
          <w:marBottom w:val="0"/>
          <w:divBdr>
            <w:top w:val="none" w:sz="0" w:space="0" w:color="auto"/>
            <w:left w:val="none" w:sz="0" w:space="0" w:color="auto"/>
            <w:bottom w:val="none" w:sz="0" w:space="0" w:color="auto"/>
            <w:right w:val="none" w:sz="0" w:space="0" w:color="auto"/>
          </w:divBdr>
        </w:div>
      </w:divsChild>
    </w:div>
    <w:div w:id="845636273">
      <w:bodyDiv w:val="1"/>
      <w:marLeft w:val="0"/>
      <w:marRight w:val="0"/>
      <w:marTop w:val="0"/>
      <w:marBottom w:val="0"/>
      <w:divBdr>
        <w:top w:val="none" w:sz="0" w:space="0" w:color="auto"/>
        <w:left w:val="none" w:sz="0" w:space="0" w:color="auto"/>
        <w:bottom w:val="none" w:sz="0" w:space="0" w:color="auto"/>
        <w:right w:val="none" w:sz="0" w:space="0" w:color="auto"/>
      </w:divBdr>
    </w:div>
    <w:div w:id="853805911">
      <w:bodyDiv w:val="1"/>
      <w:marLeft w:val="0"/>
      <w:marRight w:val="0"/>
      <w:marTop w:val="0"/>
      <w:marBottom w:val="0"/>
      <w:divBdr>
        <w:top w:val="none" w:sz="0" w:space="0" w:color="auto"/>
        <w:left w:val="none" w:sz="0" w:space="0" w:color="auto"/>
        <w:bottom w:val="none" w:sz="0" w:space="0" w:color="auto"/>
        <w:right w:val="none" w:sz="0" w:space="0" w:color="auto"/>
      </w:divBdr>
      <w:divsChild>
        <w:div w:id="271787659">
          <w:marLeft w:val="-720"/>
          <w:marRight w:val="0"/>
          <w:marTop w:val="0"/>
          <w:marBottom w:val="0"/>
          <w:divBdr>
            <w:top w:val="none" w:sz="0" w:space="0" w:color="auto"/>
            <w:left w:val="none" w:sz="0" w:space="0" w:color="auto"/>
            <w:bottom w:val="none" w:sz="0" w:space="0" w:color="auto"/>
            <w:right w:val="none" w:sz="0" w:space="0" w:color="auto"/>
          </w:divBdr>
        </w:div>
      </w:divsChild>
    </w:div>
    <w:div w:id="862354201">
      <w:bodyDiv w:val="1"/>
      <w:marLeft w:val="0"/>
      <w:marRight w:val="0"/>
      <w:marTop w:val="0"/>
      <w:marBottom w:val="0"/>
      <w:divBdr>
        <w:top w:val="none" w:sz="0" w:space="0" w:color="auto"/>
        <w:left w:val="none" w:sz="0" w:space="0" w:color="auto"/>
        <w:bottom w:val="none" w:sz="0" w:space="0" w:color="auto"/>
        <w:right w:val="none" w:sz="0" w:space="0" w:color="auto"/>
      </w:divBdr>
    </w:div>
    <w:div w:id="879517095">
      <w:bodyDiv w:val="1"/>
      <w:marLeft w:val="0"/>
      <w:marRight w:val="0"/>
      <w:marTop w:val="0"/>
      <w:marBottom w:val="0"/>
      <w:divBdr>
        <w:top w:val="none" w:sz="0" w:space="0" w:color="auto"/>
        <w:left w:val="none" w:sz="0" w:space="0" w:color="auto"/>
        <w:bottom w:val="none" w:sz="0" w:space="0" w:color="auto"/>
        <w:right w:val="none" w:sz="0" w:space="0" w:color="auto"/>
      </w:divBdr>
      <w:divsChild>
        <w:div w:id="444228526">
          <w:marLeft w:val="0"/>
          <w:marRight w:val="0"/>
          <w:marTop w:val="0"/>
          <w:marBottom w:val="0"/>
          <w:divBdr>
            <w:top w:val="none" w:sz="0" w:space="0" w:color="auto"/>
            <w:left w:val="none" w:sz="0" w:space="0" w:color="auto"/>
            <w:bottom w:val="none" w:sz="0" w:space="0" w:color="auto"/>
            <w:right w:val="none" w:sz="0" w:space="0" w:color="auto"/>
          </w:divBdr>
          <w:divsChild>
            <w:div w:id="15289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9595">
      <w:bodyDiv w:val="1"/>
      <w:marLeft w:val="0"/>
      <w:marRight w:val="0"/>
      <w:marTop w:val="0"/>
      <w:marBottom w:val="0"/>
      <w:divBdr>
        <w:top w:val="none" w:sz="0" w:space="0" w:color="auto"/>
        <w:left w:val="none" w:sz="0" w:space="0" w:color="auto"/>
        <w:bottom w:val="none" w:sz="0" w:space="0" w:color="auto"/>
        <w:right w:val="none" w:sz="0" w:space="0" w:color="auto"/>
      </w:divBdr>
      <w:divsChild>
        <w:div w:id="1491797661">
          <w:marLeft w:val="-720"/>
          <w:marRight w:val="0"/>
          <w:marTop w:val="0"/>
          <w:marBottom w:val="0"/>
          <w:divBdr>
            <w:top w:val="none" w:sz="0" w:space="0" w:color="auto"/>
            <w:left w:val="none" w:sz="0" w:space="0" w:color="auto"/>
            <w:bottom w:val="none" w:sz="0" w:space="0" w:color="auto"/>
            <w:right w:val="none" w:sz="0" w:space="0" w:color="auto"/>
          </w:divBdr>
        </w:div>
      </w:divsChild>
    </w:div>
    <w:div w:id="913196713">
      <w:bodyDiv w:val="1"/>
      <w:marLeft w:val="0"/>
      <w:marRight w:val="0"/>
      <w:marTop w:val="0"/>
      <w:marBottom w:val="0"/>
      <w:divBdr>
        <w:top w:val="none" w:sz="0" w:space="0" w:color="auto"/>
        <w:left w:val="none" w:sz="0" w:space="0" w:color="auto"/>
        <w:bottom w:val="none" w:sz="0" w:space="0" w:color="auto"/>
        <w:right w:val="none" w:sz="0" w:space="0" w:color="auto"/>
      </w:divBdr>
      <w:divsChild>
        <w:div w:id="612447294">
          <w:marLeft w:val="-720"/>
          <w:marRight w:val="0"/>
          <w:marTop w:val="0"/>
          <w:marBottom w:val="0"/>
          <w:divBdr>
            <w:top w:val="none" w:sz="0" w:space="0" w:color="auto"/>
            <w:left w:val="none" w:sz="0" w:space="0" w:color="auto"/>
            <w:bottom w:val="none" w:sz="0" w:space="0" w:color="auto"/>
            <w:right w:val="none" w:sz="0" w:space="0" w:color="auto"/>
          </w:divBdr>
        </w:div>
      </w:divsChild>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45890913">
      <w:bodyDiv w:val="1"/>
      <w:marLeft w:val="0"/>
      <w:marRight w:val="0"/>
      <w:marTop w:val="0"/>
      <w:marBottom w:val="0"/>
      <w:divBdr>
        <w:top w:val="none" w:sz="0" w:space="0" w:color="auto"/>
        <w:left w:val="none" w:sz="0" w:space="0" w:color="auto"/>
        <w:bottom w:val="none" w:sz="0" w:space="0" w:color="auto"/>
        <w:right w:val="none" w:sz="0" w:space="0" w:color="auto"/>
      </w:divBdr>
    </w:div>
    <w:div w:id="952899291">
      <w:bodyDiv w:val="1"/>
      <w:marLeft w:val="0"/>
      <w:marRight w:val="0"/>
      <w:marTop w:val="0"/>
      <w:marBottom w:val="0"/>
      <w:divBdr>
        <w:top w:val="none" w:sz="0" w:space="0" w:color="auto"/>
        <w:left w:val="none" w:sz="0" w:space="0" w:color="auto"/>
        <w:bottom w:val="none" w:sz="0" w:space="0" w:color="auto"/>
        <w:right w:val="none" w:sz="0" w:space="0" w:color="auto"/>
      </w:divBdr>
      <w:divsChild>
        <w:div w:id="709500474">
          <w:marLeft w:val="-720"/>
          <w:marRight w:val="0"/>
          <w:marTop w:val="0"/>
          <w:marBottom w:val="0"/>
          <w:divBdr>
            <w:top w:val="none" w:sz="0" w:space="0" w:color="auto"/>
            <w:left w:val="none" w:sz="0" w:space="0" w:color="auto"/>
            <w:bottom w:val="none" w:sz="0" w:space="0" w:color="auto"/>
            <w:right w:val="none" w:sz="0" w:space="0" w:color="auto"/>
          </w:divBdr>
        </w:div>
      </w:divsChild>
    </w:div>
    <w:div w:id="958025943">
      <w:bodyDiv w:val="1"/>
      <w:marLeft w:val="0"/>
      <w:marRight w:val="0"/>
      <w:marTop w:val="0"/>
      <w:marBottom w:val="0"/>
      <w:divBdr>
        <w:top w:val="none" w:sz="0" w:space="0" w:color="auto"/>
        <w:left w:val="none" w:sz="0" w:space="0" w:color="auto"/>
        <w:bottom w:val="none" w:sz="0" w:space="0" w:color="auto"/>
        <w:right w:val="none" w:sz="0" w:space="0" w:color="auto"/>
      </w:divBdr>
    </w:div>
    <w:div w:id="1034112991">
      <w:bodyDiv w:val="1"/>
      <w:marLeft w:val="0"/>
      <w:marRight w:val="0"/>
      <w:marTop w:val="0"/>
      <w:marBottom w:val="0"/>
      <w:divBdr>
        <w:top w:val="none" w:sz="0" w:space="0" w:color="auto"/>
        <w:left w:val="none" w:sz="0" w:space="0" w:color="auto"/>
        <w:bottom w:val="none" w:sz="0" w:space="0" w:color="auto"/>
        <w:right w:val="none" w:sz="0" w:space="0" w:color="auto"/>
      </w:divBdr>
      <w:divsChild>
        <w:div w:id="1115445666">
          <w:marLeft w:val="-720"/>
          <w:marRight w:val="0"/>
          <w:marTop w:val="0"/>
          <w:marBottom w:val="0"/>
          <w:divBdr>
            <w:top w:val="none" w:sz="0" w:space="0" w:color="auto"/>
            <w:left w:val="none" w:sz="0" w:space="0" w:color="auto"/>
            <w:bottom w:val="none" w:sz="0" w:space="0" w:color="auto"/>
            <w:right w:val="none" w:sz="0" w:space="0" w:color="auto"/>
          </w:divBdr>
        </w:div>
      </w:divsChild>
    </w:div>
    <w:div w:id="1042946659">
      <w:bodyDiv w:val="1"/>
      <w:marLeft w:val="0"/>
      <w:marRight w:val="0"/>
      <w:marTop w:val="0"/>
      <w:marBottom w:val="0"/>
      <w:divBdr>
        <w:top w:val="none" w:sz="0" w:space="0" w:color="auto"/>
        <w:left w:val="none" w:sz="0" w:space="0" w:color="auto"/>
        <w:bottom w:val="none" w:sz="0" w:space="0" w:color="auto"/>
        <w:right w:val="none" w:sz="0" w:space="0" w:color="auto"/>
      </w:divBdr>
    </w:div>
    <w:div w:id="1052657138">
      <w:bodyDiv w:val="1"/>
      <w:marLeft w:val="0"/>
      <w:marRight w:val="0"/>
      <w:marTop w:val="0"/>
      <w:marBottom w:val="0"/>
      <w:divBdr>
        <w:top w:val="none" w:sz="0" w:space="0" w:color="auto"/>
        <w:left w:val="none" w:sz="0" w:space="0" w:color="auto"/>
        <w:bottom w:val="none" w:sz="0" w:space="0" w:color="auto"/>
        <w:right w:val="none" w:sz="0" w:space="0" w:color="auto"/>
      </w:divBdr>
    </w:div>
    <w:div w:id="1054503013">
      <w:bodyDiv w:val="1"/>
      <w:marLeft w:val="0"/>
      <w:marRight w:val="0"/>
      <w:marTop w:val="0"/>
      <w:marBottom w:val="0"/>
      <w:divBdr>
        <w:top w:val="none" w:sz="0" w:space="0" w:color="auto"/>
        <w:left w:val="none" w:sz="0" w:space="0" w:color="auto"/>
        <w:bottom w:val="none" w:sz="0" w:space="0" w:color="auto"/>
        <w:right w:val="none" w:sz="0" w:space="0" w:color="auto"/>
      </w:divBdr>
    </w:div>
    <w:div w:id="1055620459">
      <w:bodyDiv w:val="1"/>
      <w:marLeft w:val="0"/>
      <w:marRight w:val="0"/>
      <w:marTop w:val="0"/>
      <w:marBottom w:val="0"/>
      <w:divBdr>
        <w:top w:val="none" w:sz="0" w:space="0" w:color="auto"/>
        <w:left w:val="none" w:sz="0" w:space="0" w:color="auto"/>
        <w:bottom w:val="none" w:sz="0" w:space="0" w:color="auto"/>
        <w:right w:val="none" w:sz="0" w:space="0" w:color="auto"/>
      </w:divBdr>
      <w:divsChild>
        <w:div w:id="2097363630">
          <w:marLeft w:val="-720"/>
          <w:marRight w:val="0"/>
          <w:marTop w:val="0"/>
          <w:marBottom w:val="0"/>
          <w:divBdr>
            <w:top w:val="none" w:sz="0" w:space="0" w:color="auto"/>
            <w:left w:val="none" w:sz="0" w:space="0" w:color="auto"/>
            <w:bottom w:val="none" w:sz="0" w:space="0" w:color="auto"/>
            <w:right w:val="none" w:sz="0" w:space="0" w:color="auto"/>
          </w:divBdr>
        </w:div>
      </w:divsChild>
    </w:div>
    <w:div w:id="1067335702">
      <w:bodyDiv w:val="1"/>
      <w:marLeft w:val="0"/>
      <w:marRight w:val="0"/>
      <w:marTop w:val="0"/>
      <w:marBottom w:val="0"/>
      <w:divBdr>
        <w:top w:val="none" w:sz="0" w:space="0" w:color="auto"/>
        <w:left w:val="none" w:sz="0" w:space="0" w:color="auto"/>
        <w:bottom w:val="none" w:sz="0" w:space="0" w:color="auto"/>
        <w:right w:val="none" w:sz="0" w:space="0" w:color="auto"/>
      </w:divBdr>
      <w:divsChild>
        <w:div w:id="1928542243">
          <w:marLeft w:val="-720"/>
          <w:marRight w:val="0"/>
          <w:marTop w:val="0"/>
          <w:marBottom w:val="0"/>
          <w:divBdr>
            <w:top w:val="none" w:sz="0" w:space="0" w:color="auto"/>
            <w:left w:val="none" w:sz="0" w:space="0" w:color="auto"/>
            <w:bottom w:val="none" w:sz="0" w:space="0" w:color="auto"/>
            <w:right w:val="none" w:sz="0" w:space="0" w:color="auto"/>
          </w:divBdr>
        </w:div>
      </w:divsChild>
    </w:div>
    <w:div w:id="1122114149">
      <w:bodyDiv w:val="1"/>
      <w:marLeft w:val="0"/>
      <w:marRight w:val="0"/>
      <w:marTop w:val="0"/>
      <w:marBottom w:val="0"/>
      <w:divBdr>
        <w:top w:val="none" w:sz="0" w:space="0" w:color="auto"/>
        <w:left w:val="none" w:sz="0" w:space="0" w:color="auto"/>
        <w:bottom w:val="none" w:sz="0" w:space="0" w:color="auto"/>
        <w:right w:val="none" w:sz="0" w:space="0" w:color="auto"/>
      </w:divBdr>
      <w:divsChild>
        <w:div w:id="1982153314">
          <w:marLeft w:val="-72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81241465">
      <w:bodyDiv w:val="1"/>
      <w:marLeft w:val="0"/>
      <w:marRight w:val="0"/>
      <w:marTop w:val="0"/>
      <w:marBottom w:val="0"/>
      <w:divBdr>
        <w:top w:val="none" w:sz="0" w:space="0" w:color="auto"/>
        <w:left w:val="none" w:sz="0" w:space="0" w:color="auto"/>
        <w:bottom w:val="none" w:sz="0" w:space="0" w:color="auto"/>
        <w:right w:val="none" w:sz="0" w:space="0" w:color="auto"/>
      </w:divBdr>
      <w:divsChild>
        <w:div w:id="1703096535">
          <w:marLeft w:val="-720"/>
          <w:marRight w:val="0"/>
          <w:marTop w:val="0"/>
          <w:marBottom w:val="0"/>
          <w:divBdr>
            <w:top w:val="none" w:sz="0" w:space="0" w:color="auto"/>
            <w:left w:val="none" w:sz="0" w:space="0" w:color="auto"/>
            <w:bottom w:val="none" w:sz="0" w:space="0" w:color="auto"/>
            <w:right w:val="none" w:sz="0" w:space="0" w:color="auto"/>
          </w:divBdr>
        </w:div>
      </w:divsChild>
    </w:div>
    <w:div w:id="1210067008">
      <w:bodyDiv w:val="1"/>
      <w:marLeft w:val="0"/>
      <w:marRight w:val="0"/>
      <w:marTop w:val="0"/>
      <w:marBottom w:val="0"/>
      <w:divBdr>
        <w:top w:val="none" w:sz="0" w:space="0" w:color="auto"/>
        <w:left w:val="none" w:sz="0" w:space="0" w:color="auto"/>
        <w:bottom w:val="none" w:sz="0" w:space="0" w:color="auto"/>
        <w:right w:val="none" w:sz="0" w:space="0" w:color="auto"/>
      </w:divBdr>
    </w:div>
    <w:div w:id="1233740664">
      <w:bodyDiv w:val="1"/>
      <w:marLeft w:val="0"/>
      <w:marRight w:val="0"/>
      <w:marTop w:val="0"/>
      <w:marBottom w:val="0"/>
      <w:divBdr>
        <w:top w:val="none" w:sz="0" w:space="0" w:color="auto"/>
        <w:left w:val="none" w:sz="0" w:space="0" w:color="auto"/>
        <w:bottom w:val="none" w:sz="0" w:space="0" w:color="auto"/>
        <w:right w:val="none" w:sz="0" w:space="0" w:color="auto"/>
      </w:divBdr>
      <w:divsChild>
        <w:div w:id="1201548159">
          <w:marLeft w:val="-720"/>
          <w:marRight w:val="0"/>
          <w:marTop w:val="0"/>
          <w:marBottom w:val="0"/>
          <w:divBdr>
            <w:top w:val="none" w:sz="0" w:space="0" w:color="auto"/>
            <w:left w:val="none" w:sz="0" w:space="0" w:color="auto"/>
            <w:bottom w:val="none" w:sz="0" w:space="0" w:color="auto"/>
            <w:right w:val="none" w:sz="0" w:space="0" w:color="auto"/>
          </w:divBdr>
        </w:div>
      </w:divsChild>
    </w:div>
    <w:div w:id="1243759926">
      <w:bodyDiv w:val="1"/>
      <w:marLeft w:val="0"/>
      <w:marRight w:val="0"/>
      <w:marTop w:val="0"/>
      <w:marBottom w:val="0"/>
      <w:divBdr>
        <w:top w:val="none" w:sz="0" w:space="0" w:color="auto"/>
        <w:left w:val="none" w:sz="0" w:space="0" w:color="auto"/>
        <w:bottom w:val="none" w:sz="0" w:space="0" w:color="auto"/>
        <w:right w:val="none" w:sz="0" w:space="0" w:color="auto"/>
      </w:divBdr>
    </w:div>
    <w:div w:id="1270576870">
      <w:bodyDiv w:val="1"/>
      <w:marLeft w:val="0"/>
      <w:marRight w:val="0"/>
      <w:marTop w:val="0"/>
      <w:marBottom w:val="0"/>
      <w:divBdr>
        <w:top w:val="none" w:sz="0" w:space="0" w:color="auto"/>
        <w:left w:val="none" w:sz="0" w:space="0" w:color="auto"/>
        <w:bottom w:val="none" w:sz="0" w:space="0" w:color="auto"/>
        <w:right w:val="none" w:sz="0" w:space="0" w:color="auto"/>
      </w:divBdr>
      <w:divsChild>
        <w:div w:id="732850979">
          <w:marLeft w:val="0"/>
          <w:marRight w:val="0"/>
          <w:marTop w:val="0"/>
          <w:marBottom w:val="0"/>
          <w:divBdr>
            <w:top w:val="none" w:sz="0" w:space="0" w:color="auto"/>
            <w:left w:val="none" w:sz="0" w:space="0" w:color="auto"/>
            <w:bottom w:val="none" w:sz="0" w:space="0" w:color="auto"/>
            <w:right w:val="none" w:sz="0" w:space="0" w:color="auto"/>
          </w:divBdr>
          <w:divsChild>
            <w:div w:id="925842941">
              <w:marLeft w:val="0"/>
              <w:marRight w:val="0"/>
              <w:marTop w:val="0"/>
              <w:marBottom w:val="0"/>
              <w:divBdr>
                <w:top w:val="none" w:sz="0" w:space="0" w:color="auto"/>
                <w:left w:val="none" w:sz="0" w:space="0" w:color="auto"/>
                <w:bottom w:val="none" w:sz="0" w:space="0" w:color="auto"/>
                <w:right w:val="none" w:sz="0" w:space="0" w:color="auto"/>
              </w:divBdr>
            </w:div>
            <w:div w:id="497306002">
              <w:marLeft w:val="0"/>
              <w:marRight w:val="0"/>
              <w:marTop w:val="0"/>
              <w:marBottom w:val="0"/>
              <w:divBdr>
                <w:top w:val="none" w:sz="0" w:space="0" w:color="auto"/>
                <w:left w:val="none" w:sz="0" w:space="0" w:color="auto"/>
                <w:bottom w:val="none" w:sz="0" w:space="0" w:color="auto"/>
                <w:right w:val="none" w:sz="0" w:space="0" w:color="auto"/>
              </w:divBdr>
            </w:div>
            <w:div w:id="107815807">
              <w:marLeft w:val="0"/>
              <w:marRight w:val="0"/>
              <w:marTop w:val="0"/>
              <w:marBottom w:val="0"/>
              <w:divBdr>
                <w:top w:val="none" w:sz="0" w:space="0" w:color="auto"/>
                <w:left w:val="none" w:sz="0" w:space="0" w:color="auto"/>
                <w:bottom w:val="none" w:sz="0" w:space="0" w:color="auto"/>
                <w:right w:val="none" w:sz="0" w:space="0" w:color="auto"/>
              </w:divBdr>
            </w:div>
            <w:div w:id="1230000965">
              <w:marLeft w:val="0"/>
              <w:marRight w:val="0"/>
              <w:marTop w:val="0"/>
              <w:marBottom w:val="0"/>
              <w:divBdr>
                <w:top w:val="none" w:sz="0" w:space="0" w:color="auto"/>
                <w:left w:val="none" w:sz="0" w:space="0" w:color="auto"/>
                <w:bottom w:val="none" w:sz="0" w:space="0" w:color="auto"/>
                <w:right w:val="none" w:sz="0" w:space="0" w:color="auto"/>
              </w:divBdr>
            </w:div>
            <w:div w:id="486440263">
              <w:marLeft w:val="0"/>
              <w:marRight w:val="0"/>
              <w:marTop w:val="0"/>
              <w:marBottom w:val="0"/>
              <w:divBdr>
                <w:top w:val="none" w:sz="0" w:space="0" w:color="auto"/>
                <w:left w:val="none" w:sz="0" w:space="0" w:color="auto"/>
                <w:bottom w:val="none" w:sz="0" w:space="0" w:color="auto"/>
                <w:right w:val="none" w:sz="0" w:space="0" w:color="auto"/>
              </w:divBdr>
            </w:div>
            <w:div w:id="728268076">
              <w:marLeft w:val="0"/>
              <w:marRight w:val="0"/>
              <w:marTop w:val="0"/>
              <w:marBottom w:val="0"/>
              <w:divBdr>
                <w:top w:val="none" w:sz="0" w:space="0" w:color="auto"/>
                <w:left w:val="none" w:sz="0" w:space="0" w:color="auto"/>
                <w:bottom w:val="none" w:sz="0" w:space="0" w:color="auto"/>
                <w:right w:val="none" w:sz="0" w:space="0" w:color="auto"/>
              </w:divBdr>
            </w:div>
            <w:div w:id="850532034">
              <w:marLeft w:val="0"/>
              <w:marRight w:val="0"/>
              <w:marTop w:val="0"/>
              <w:marBottom w:val="0"/>
              <w:divBdr>
                <w:top w:val="none" w:sz="0" w:space="0" w:color="auto"/>
                <w:left w:val="none" w:sz="0" w:space="0" w:color="auto"/>
                <w:bottom w:val="none" w:sz="0" w:space="0" w:color="auto"/>
                <w:right w:val="none" w:sz="0" w:space="0" w:color="auto"/>
              </w:divBdr>
            </w:div>
            <w:div w:id="777287138">
              <w:marLeft w:val="0"/>
              <w:marRight w:val="0"/>
              <w:marTop w:val="0"/>
              <w:marBottom w:val="0"/>
              <w:divBdr>
                <w:top w:val="none" w:sz="0" w:space="0" w:color="auto"/>
                <w:left w:val="none" w:sz="0" w:space="0" w:color="auto"/>
                <w:bottom w:val="none" w:sz="0" w:space="0" w:color="auto"/>
                <w:right w:val="none" w:sz="0" w:space="0" w:color="auto"/>
              </w:divBdr>
            </w:div>
            <w:div w:id="259139720">
              <w:marLeft w:val="0"/>
              <w:marRight w:val="0"/>
              <w:marTop w:val="0"/>
              <w:marBottom w:val="0"/>
              <w:divBdr>
                <w:top w:val="none" w:sz="0" w:space="0" w:color="auto"/>
                <w:left w:val="none" w:sz="0" w:space="0" w:color="auto"/>
                <w:bottom w:val="none" w:sz="0" w:space="0" w:color="auto"/>
                <w:right w:val="none" w:sz="0" w:space="0" w:color="auto"/>
              </w:divBdr>
            </w:div>
            <w:div w:id="2131776362">
              <w:marLeft w:val="0"/>
              <w:marRight w:val="0"/>
              <w:marTop w:val="0"/>
              <w:marBottom w:val="0"/>
              <w:divBdr>
                <w:top w:val="none" w:sz="0" w:space="0" w:color="auto"/>
                <w:left w:val="none" w:sz="0" w:space="0" w:color="auto"/>
                <w:bottom w:val="none" w:sz="0" w:space="0" w:color="auto"/>
                <w:right w:val="none" w:sz="0" w:space="0" w:color="auto"/>
              </w:divBdr>
            </w:div>
            <w:div w:id="419059466">
              <w:marLeft w:val="0"/>
              <w:marRight w:val="0"/>
              <w:marTop w:val="0"/>
              <w:marBottom w:val="0"/>
              <w:divBdr>
                <w:top w:val="none" w:sz="0" w:space="0" w:color="auto"/>
                <w:left w:val="none" w:sz="0" w:space="0" w:color="auto"/>
                <w:bottom w:val="none" w:sz="0" w:space="0" w:color="auto"/>
                <w:right w:val="none" w:sz="0" w:space="0" w:color="auto"/>
              </w:divBdr>
            </w:div>
            <w:div w:id="801919070">
              <w:marLeft w:val="0"/>
              <w:marRight w:val="0"/>
              <w:marTop w:val="0"/>
              <w:marBottom w:val="0"/>
              <w:divBdr>
                <w:top w:val="none" w:sz="0" w:space="0" w:color="auto"/>
                <w:left w:val="none" w:sz="0" w:space="0" w:color="auto"/>
                <w:bottom w:val="none" w:sz="0" w:space="0" w:color="auto"/>
                <w:right w:val="none" w:sz="0" w:space="0" w:color="auto"/>
              </w:divBdr>
            </w:div>
            <w:div w:id="1067191045">
              <w:marLeft w:val="0"/>
              <w:marRight w:val="0"/>
              <w:marTop w:val="0"/>
              <w:marBottom w:val="0"/>
              <w:divBdr>
                <w:top w:val="none" w:sz="0" w:space="0" w:color="auto"/>
                <w:left w:val="none" w:sz="0" w:space="0" w:color="auto"/>
                <w:bottom w:val="none" w:sz="0" w:space="0" w:color="auto"/>
                <w:right w:val="none" w:sz="0" w:space="0" w:color="auto"/>
              </w:divBdr>
            </w:div>
            <w:div w:id="1411123514">
              <w:marLeft w:val="0"/>
              <w:marRight w:val="0"/>
              <w:marTop w:val="0"/>
              <w:marBottom w:val="0"/>
              <w:divBdr>
                <w:top w:val="none" w:sz="0" w:space="0" w:color="auto"/>
                <w:left w:val="none" w:sz="0" w:space="0" w:color="auto"/>
                <w:bottom w:val="none" w:sz="0" w:space="0" w:color="auto"/>
                <w:right w:val="none" w:sz="0" w:space="0" w:color="auto"/>
              </w:divBdr>
            </w:div>
            <w:div w:id="100806257">
              <w:marLeft w:val="0"/>
              <w:marRight w:val="0"/>
              <w:marTop w:val="0"/>
              <w:marBottom w:val="0"/>
              <w:divBdr>
                <w:top w:val="none" w:sz="0" w:space="0" w:color="auto"/>
                <w:left w:val="none" w:sz="0" w:space="0" w:color="auto"/>
                <w:bottom w:val="none" w:sz="0" w:space="0" w:color="auto"/>
                <w:right w:val="none" w:sz="0" w:space="0" w:color="auto"/>
              </w:divBdr>
            </w:div>
            <w:div w:id="1210458766">
              <w:marLeft w:val="0"/>
              <w:marRight w:val="0"/>
              <w:marTop w:val="0"/>
              <w:marBottom w:val="0"/>
              <w:divBdr>
                <w:top w:val="none" w:sz="0" w:space="0" w:color="auto"/>
                <w:left w:val="none" w:sz="0" w:space="0" w:color="auto"/>
                <w:bottom w:val="none" w:sz="0" w:space="0" w:color="auto"/>
                <w:right w:val="none" w:sz="0" w:space="0" w:color="auto"/>
              </w:divBdr>
            </w:div>
            <w:div w:id="1021469729">
              <w:marLeft w:val="0"/>
              <w:marRight w:val="0"/>
              <w:marTop w:val="0"/>
              <w:marBottom w:val="0"/>
              <w:divBdr>
                <w:top w:val="none" w:sz="0" w:space="0" w:color="auto"/>
                <w:left w:val="none" w:sz="0" w:space="0" w:color="auto"/>
                <w:bottom w:val="none" w:sz="0" w:space="0" w:color="auto"/>
                <w:right w:val="none" w:sz="0" w:space="0" w:color="auto"/>
              </w:divBdr>
            </w:div>
            <w:div w:id="1776945284">
              <w:marLeft w:val="0"/>
              <w:marRight w:val="0"/>
              <w:marTop w:val="0"/>
              <w:marBottom w:val="0"/>
              <w:divBdr>
                <w:top w:val="none" w:sz="0" w:space="0" w:color="auto"/>
                <w:left w:val="none" w:sz="0" w:space="0" w:color="auto"/>
                <w:bottom w:val="none" w:sz="0" w:space="0" w:color="auto"/>
                <w:right w:val="none" w:sz="0" w:space="0" w:color="auto"/>
              </w:divBdr>
            </w:div>
            <w:div w:id="715474557">
              <w:marLeft w:val="0"/>
              <w:marRight w:val="0"/>
              <w:marTop w:val="0"/>
              <w:marBottom w:val="0"/>
              <w:divBdr>
                <w:top w:val="none" w:sz="0" w:space="0" w:color="auto"/>
                <w:left w:val="none" w:sz="0" w:space="0" w:color="auto"/>
                <w:bottom w:val="none" w:sz="0" w:space="0" w:color="auto"/>
                <w:right w:val="none" w:sz="0" w:space="0" w:color="auto"/>
              </w:divBdr>
            </w:div>
            <w:div w:id="10656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804">
      <w:bodyDiv w:val="1"/>
      <w:marLeft w:val="0"/>
      <w:marRight w:val="0"/>
      <w:marTop w:val="0"/>
      <w:marBottom w:val="0"/>
      <w:divBdr>
        <w:top w:val="none" w:sz="0" w:space="0" w:color="auto"/>
        <w:left w:val="none" w:sz="0" w:space="0" w:color="auto"/>
        <w:bottom w:val="none" w:sz="0" w:space="0" w:color="auto"/>
        <w:right w:val="none" w:sz="0" w:space="0" w:color="auto"/>
      </w:divBdr>
      <w:divsChild>
        <w:div w:id="1475560168">
          <w:marLeft w:val="-720"/>
          <w:marRight w:val="0"/>
          <w:marTop w:val="0"/>
          <w:marBottom w:val="0"/>
          <w:divBdr>
            <w:top w:val="none" w:sz="0" w:space="0" w:color="auto"/>
            <w:left w:val="none" w:sz="0" w:space="0" w:color="auto"/>
            <w:bottom w:val="none" w:sz="0" w:space="0" w:color="auto"/>
            <w:right w:val="none" w:sz="0" w:space="0" w:color="auto"/>
          </w:divBdr>
        </w:div>
      </w:divsChild>
    </w:div>
    <w:div w:id="1294947012">
      <w:bodyDiv w:val="1"/>
      <w:marLeft w:val="0"/>
      <w:marRight w:val="0"/>
      <w:marTop w:val="0"/>
      <w:marBottom w:val="0"/>
      <w:divBdr>
        <w:top w:val="none" w:sz="0" w:space="0" w:color="auto"/>
        <w:left w:val="none" w:sz="0" w:space="0" w:color="auto"/>
        <w:bottom w:val="none" w:sz="0" w:space="0" w:color="auto"/>
        <w:right w:val="none" w:sz="0" w:space="0" w:color="auto"/>
      </w:divBdr>
      <w:divsChild>
        <w:div w:id="1268269239">
          <w:marLeft w:val="-720"/>
          <w:marRight w:val="0"/>
          <w:marTop w:val="0"/>
          <w:marBottom w:val="0"/>
          <w:divBdr>
            <w:top w:val="none" w:sz="0" w:space="0" w:color="auto"/>
            <w:left w:val="none" w:sz="0" w:space="0" w:color="auto"/>
            <w:bottom w:val="none" w:sz="0" w:space="0" w:color="auto"/>
            <w:right w:val="none" w:sz="0" w:space="0" w:color="auto"/>
          </w:divBdr>
        </w:div>
      </w:divsChild>
    </w:div>
    <w:div w:id="1303123064">
      <w:bodyDiv w:val="1"/>
      <w:marLeft w:val="0"/>
      <w:marRight w:val="0"/>
      <w:marTop w:val="0"/>
      <w:marBottom w:val="0"/>
      <w:divBdr>
        <w:top w:val="none" w:sz="0" w:space="0" w:color="auto"/>
        <w:left w:val="none" w:sz="0" w:space="0" w:color="auto"/>
        <w:bottom w:val="none" w:sz="0" w:space="0" w:color="auto"/>
        <w:right w:val="none" w:sz="0" w:space="0" w:color="auto"/>
      </w:divBdr>
    </w:div>
    <w:div w:id="1396002342">
      <w:bodyDiv w:val="1"/>
      <w:marLeft w:val="0"/>
      <w:marRight w:val="0"/>
      <w:marTop w:val="0"/>
      <w:marBottom w:val="0"/>
      <w:divBdr>
        <w:top w:val="none" w:sz="0" w:space="0" w:color="auto"/>
        <w:left w:val="none" w:sz="0" w:space="0" w:color="auto"/>
        <w:bottom w:val="none" w:sz="0" w:space="0" w:color="auto"/>
        <w:right w:val="none" w:sz="0" w:space="0" w:color="auto"/>
      </w:divBdr>
    </w:div>
    <w:div w:id="1424916258">
      <w:bodyDiv w:val="1"/>
      <w:marLeft w:val="0"/>
      <w:marRight w:val="0"/>
      <w:marTop w:val="0"/>
      <w:marBottom w:val="0"/>
      <w:divBdr>
        <w:top w:val="none" w:sz="0" w:space="0" w:color="auto"/>
        <w:left w:val="none" w:sz="0" w:space="0" w:color="auto"/>
        <w:bottom w:val="none" w:sz="0" w:space="0" w:color="auto"/>
        <w:right w:val="none" w:sz="0" w:space="0" w:color="auto"/>
      </w:divBdr>
    </w:div>
    <w:div w:id="1427382231">
      <w:bodyDiv w:val="1"/>
      <w:marLeft w:val="0"/>
      <w:marRight w:val="0"/>
      <w:marTop w:val="0"/>
      <w:marBottom w:val="0"/>
      <w:divBdr>
        <w:top w:val="none" w:sz="0" w:space="0" w:color="auto"/>
        <w:left w:val="none" w:sz="0" w:space="0" w:color="auto"/>
        <w:bottom w:val="none" w:sz="0" w:space="0" w:color="auto"/>
        <w:right w:val="none" w:sz="0" w:space="0" w:color="auto"/>
      </w:divBdr>
      <w:divsChild>
        <w:div w:id="414086274">
          <w:marLeft w:val="0"/>
          <w:marRight w:val="0"/>
          <w:marTop w:val="0"/>
          <w:marBottom w:val="0"/>
          <w:divBdr>
            <w:top w:val="none" w:sz="0" w:space="0" w:color="auto"/>
            <w:left w:val="none" w:sz="0" w:space="0" w:color="auto"/>
            <w:bottom w:val="none" w:sz="0" w:space="0" w:color="auto"/>
            <w:right w:val="none" w:sz="0" w:space="0" w:color="auto"/>
          </w:divBdr>
          <w:divsChild>
            <w:div w:id="1734741440">
              <w:marLeft w:val="0"/>
              <w:marRight w:val="0"/>
              <w:marTop w:val="0"/>
              <w:marBottom w:val="0"/>
              <w:divBdr>
                <w:top w:val="none" w:sz="0" w:space="0" w:color="auto"/>
                <w:left w:val="none" w:sz="0" w:space="0" w:color="auto"/>
                <w:bottom w:val="none" w:sz="0" w:space="0" w:color="auto"/>
                <w:right w:val="none" w:sz="0" w:space="0" w:color="auto"/>
              </w:divBdr>
            </w:div>
            <w:div w:id="447894287">
              <w:marLeft w:val="0"/>
              <w:marRight w:val="0"/>
              <w:marTop w:val="0"/>
              <w:marBottom w:val="0"/>
              <w:divBdr>
                <w:top w:val="none" w:sz="0" w:space="0" w:color="auto"/>
                <w:left w:val="none" w:sz="0" w:space="0" w:color="auto"/>
                <w:bottom w:val="none" w:sz="0" w:space="0" w:color="auto"/>
                <w:right w:val="none" w:sz="0" w:space="0" w:color="auto"/>
              </w:divBdr>
            </w:div>
            <w:div w:id="166558517">
              <w:marLeft w:val="0"/>
              <w:marRight w:val="0"/>
              <w:marTop w:val="0"/>
              <w:marBottom w:val="0"/>
              <w:divBdr>
                <w:top w:val="none" w:sz="0" w:space="0" w:color="auto"/>
                <w:left w:val="none" w:sz="0" w:space="0" w:color="auto"/>
                <w:bottom w:val="none" w:sz="0" w:space="0" w:color="auto"/>
                <w:right w:val="none" w:sz="0" w:space="0" w:color="auto"/>
              </w:divBdr>
            </w:div>
            <w:div w:id="1222443284">
              <w:marLeft w:val="0"/>
              <w:marRight w:val="0"/>
              <w:marTop w:val="0"/>
              <w:marBottom w:val="0"/>
              <w:divBdr>
                <w:top w:val="none" w:sz="0" w:space="0" w:color="auto"/>
                <w:left w:val="none" w:sz="0" w:space="0" w:color="auto"/>
                <w:bottom w:val="none" w:sz="0" w:space="0" w:color="auto"/>
                <w:right w:val="none" w:sz="0" w:space="0" w:color="auto"/>
              </w:divBdr>
            </w:div>
            <w:div w:id="1844278635">
              <w:marLeft w:val="0"/>
              <w:marRight w:val="0"/>
              <w:marTop w:val="0"/>
              <w:marBottom w:val="0"/>
              <w:divBdr>
                <w:top w:val="none" w:sz="0" w:space="0" w:color="auto"/>
                <w:left w:val="none" w:sz="0" w:space="0" w:color="auto"/>
                <w:bottom w:val="none" w:sz="0" w:space="0" w:color="auto"/>
                <w:right w:val="none" w:sz="0" w:space="0" w:color="auto"/>
              </w:divBdr>
            </w:div>
            <w:div w:id="11175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515">
      <w:bodyDiv w:val="1"/>
      <w:marLeft w:val="0"/>
      <w:marRight w:val="0"/>
      <w:marTop w:val="0"/>
      <w:marBottom w:val="0"/>
      <w:divBdr>
        <w:top w:val="none" w:sz="0" w:space="0" w:color="auto"/>
        <w:left w:val="none" w:sz="0" w:space="0" w:color="auto"/>
        <w:bottom w:val="none" w:sz="0" w:space="0" w:color="auto"/>
        <w:right w:val="none" w:sz="0" w:space="0" w:color="auto"/>
      </w:divBdr>
      <w:divsChild>
        <w:div w:id="1888105691">
          <w:marLeft w:val="-720"/>
          <w:marRight w:val="0"/>
          <w:marTop w:val="0"/>
          <w:marBottom w:val="0"/>
          <w:divBdr>
            <w:top w:val="none" w:sz="0" w:space="0" w:color="auto"/>
            <w:left w:val="none" w:sz="0" w:space="0" w:color="auto"/>
            <w:bottom w:val="none" w:sz="0" w:space="0" w:color="auto"/>
            <w:right w:val="none" w:sz="0" w:space="0" w:color="auto"/>
          </w:divBdr>
        </w:div>
      </w:divsChild>
    </w:div>
    <w:div w:id="1434475742">
      <w:bodyDiv w:val="1"/>
      <w:marLeft w:val="0"/>
      <w:marRight w:val="0"/>
      <w:marTop w:val="0"/>
      <w:marBottom w:val="0"/>
      <w:divBdr>
        <w:top w:val="none" w:sz="0" w:space="0" w:color="auto"/>
        <w:left w:val="none" w:sz="0" w:space="0" w:color="auto"/>
        <w:bottom w:val="none" w:sz="0" w:space="0" w:color="auto"/>
        <w:right w:val="none" w:sz="0" w:space="0" w:color="auto"/>
      </w:divBdr>
      <w:divsChild>
        <w:div w:id="1326545450">
          <w:marLeft w:val="-720"/>
          <w:marRight w:val="0"/>
          <w:marTop w:val="0"/>
          <w:marBottom w:val="0"/>
          <w:divBdr>
            <w:top w:val="none" w:sz="0" w:space="0" w:color="auto"/>
            <w:left w:val="none" w:sz="0" w:space="0" w:color="auto"/>
            <w:bottom w:val="none" w:sz="0" w:space="0" w:color="auto"/>
            <w:right w:val="none" w:sz="0" w:space="0" w:color="auto"/>
          </w:divBdr>
        </w:div>
      </w:divsChild>
    </w:div>
    <w:div w:id="1454790449">
      <w:bodyDiv w:val="1"/>
      <w:marLeft w:val="0"/>
      <w:marRight w:val="0"/>
      <w:marTop w:val="0"/>
      <w:marBottom w:val="0"/>
      <w:divBdr>
        <w:top w:val="none" w:sz="0" w:space="0" w:color="auto"/>
        <w:left w:val="none" w:sz="0" w:space="0" w:color="auto"/>
        <w:bottom w:val="none" w:sz="0" w:space="0" w:color="auto"/>
        <w:right w:val="none" w:sz="0" w:space="0" w:color="auto"/>
      </w:divBdr>
    </w:div>
    <w:div w:id="1455908018">
      <w:bodyDiv w:val="1"/>
      <w:marLeft w:val="0"/>
      <w:marRight w:val="0"/>
      <w:marTop w:val="0"/>
      <w:marBottom w:val="0"/>
      <w:divBdr>
        <w:top w:val="none" w:sz="0" w:space="0" w:color="auto"/>
        <w:left w:val="none" w:sz="0" w:space="0" w:color="auto"/>
        <w:bottom w:val="none" w:sz="0" w:space="0" w:color="auto"/>
        <w:right w:val="none" w:sz="0" w:space="0" w:color="auto"/>
      </w:divBdr>
    </w:div>
    <w:div w:id="1484809165">
      <w:bodyDiv w:val="1"/>
      <w:marLeft w:val="0"/>
      <w:marRight w:val="0"/>
      <w:marTop w:val="0"/>
      <w:marBottom w:val="0"/>
      <w:divBdr>
        <w:top w:val="none" w:sz="0" w:space="0" w:color="auto"/>
        <w:left w:val="none" w:sz="0" w:space="0" w:color="auto"/>
        <w:bottom w:val="none" w:sz="0" w:space="0" w:color="auto"/>
        <w:right w:val="none" w:sz="0" w:space="0" w:color="auto"/>
      </w:divBdr>
      <w:divsChild>
        <w:div w:id="19627576">
          <w:marLeft w:val="0"/>
          <w:marRight w:val="0"/>
          <w:marTop w:val="0"/>
          <w:marBottom w:val="0"/>
          <w:divBdr>
            <w:top w:val="none" w:sz="0" w:space="0" w:color="auto"/>
            <w:left w:val="none" w:sz="0" w:space="0" w:color="auto"/>
            <w:bottom w:val="none" w:sz="0" w:space="0" w:color="auto"/>
            <w:right w:val="none" w:sz="0" w:space="0" w:color="auto"/>
          </w:divBdr>
          <w:divsChild>
            <w:div w:id="56246777">
              <w:marLeft w:val="0"/>
              <w:marRight w:val="0"/>
              <w:marTop w:val="0"/>
              <w:marBottom w:val="0"/>
              <w:divBdr>
                <w:top w:val="none" w:sz="0" w:space="0" w:color="auto"/>
                <w:left w:val="none" w:sz="0" w:space="0" w:color="auto"/>
                <w:bottom w:val="none" w:sz="0" w:space="0" w:color="auto"/>
                <w:right w:val="none" w:sz="0" w:space="0" w:color="auto"/>
              </w:divBdr>
            </w:div>
            <w:div w:id="405617157">
              <w:marLeft w:val="0"/>
              <w:marRight w:val="0"/>
              <w:marTop w:val="0"/>
              <w:marBottom w:val="0"/>
              <w:divBdr>
                <w:top w:val="none" w:sz="0" w:space="0" w:color="auto"/>
                <w:left w:val="none" w:sz="0" w:space="0" w:color="auto"/>
                <w:bottom w:val="none" w:sz="0" w:space="0" w:color="auto"/>
                <w:right w:val="none" w:sz="0" w:space="0" w:color="auto"/>
              </w:divBdr>
            </w:div>
            <w:div w:id="1789813633">
              <w:marLeft w:val="0"/>
              <w:marRight w:val="0"/>
              <w:marTop w:val="0"/>
              <w:marBottom w:val="0"/>
              <w:divBdr>
                <w:top w:val="none" w:sz="0" w:space="0" w:color="auto"/>
                <w:left w:val="none" w:sz="0" w:space="0" w:color="auto"/>
                <w:bottom w:val="none" w:sz="0" w:space="0" w:color="auto"/>
                <w:right w:val="none" w:sz="0" w:space="0" w:color="auto"/>
              </w:divBdr>
            </w:div>
            <w:div w:id="55207148">
              <w:marLeft w:val="0"/>
              <w:marRight w:val="0"/>
              <w:marTop w:val="0"/>
              <w:marBottom w:val="0"/>
              <w:divBdr>
                <w:top w:val="none" w:sz="0" w:space="0" w:color="auto"/>
                <w:left w:val="none" w:sz="0" w:space="0" w:color="auto"/>
                <w:bottom w:val="none" w:sz="0" w:space="0" w:color="auto"/>
                <w:right w:val="none" w:sz="0" w:space="0" w:color="auto"/>
              </w:divBdr>
            </w:div>
            <w:div w:id="1512600096">
              <w:marLeft w:val="0"/>
              <w:marRight w:val="0"/>
              <w:marTop w:val="0"/>
              <w:marBottom w:val="0"/>
              <w:divBdr>
                <w:top w:val="none" w:sz="0" w:space="0" w:color="auto"/>
                <w:left w:val="none" w:sz="0" w:space="0" w:color="auto"/>
                <w:bottom w:val="none" w:sz="0" w:space="0" w:color="auto"/>
                <w:right w:val="none" w:sz="0" w:space="0" w:color="auto"/>
              </w:divBdr>
            </w:div>
            <w:div w:id="1521890644">
              <w:marLeft w:val="0"/>
              <w:marRight w:val="0"/>
              <w:marTop w:val="0"/>
              <w:marBottom w:val="0"/>
              <w:divBdr>
                <w:top w:val="none" w:sz="0" w:space="0" w:color="auto"/>
                <w:left w:val="none" w:sz="0" w:space="0" w:color="auto"/>
                <w:bottom w:val="none" w:sz="0" w:space="0" w:color="auto"/>
                <w:right w:val="none" w:sz="0" w:space="0" w:color="auto"/>
              </w:divBdr>
            </w:div>
            <w:div w:id="2079278475">
              <w:marLeft w:val="0"/>
              <w:marRight w:val="0"/>
              <w:marTop w:val="0"/>
              <w:marBottom w:val="0"/>
              <w:divBdr>
                <w:top w:val="none" w:sz="0" w:space="0" w:color="auto"/>
                <w:left w:val="none" w:sz="0" w:space="0" w:color="auto"/>
                <w:bottom w:val="none" w:sz="0" w:space="0" w:color="auto"/>
                <w:right w:val="none" w:sz="0" w:space="0" w:color="auto"/>
              </w:divBdr>
            </w:div>
            <w:div w:id="93718208">
              <w:marLeft w:val="0"/>
              <w:marRight w:val="0"/>
              <w:marTop w:val="0"/>
              <w:marBottom w:val="0"/>
              <w:divBdr>
                <w:top w:val="none" w:sz="0" w:space="0" w:color="auto"/>
                <w:left w:val="none" w:sz="0" w:space="0" w:color="auto"/>
                <w:bottom w:val="none" w:sz="0" w:space="0" w:color="auto"/>
                <w:right w:val="none" w:sz="0" w:space="0" w:color="auto"/>
              </w:divBdr>
            </w:div>
            <w:div w:id="10180375">
              <w:marLeft w:val="0"/>
              <w:marRight w:val="0"/>
              <w:marTop w:val="0"/>
              <w:marBottom w:val="0"/>
              <w:divBdr>
                <w:top w:val="none" w:sz="0" w:space="0" w:color="auto"/>
                <w:left w:val="none" w:sz="0" w:space="0" w:color="auto"/>
                <w:bottom w:val="none" w:sz="0" w:space="0" w:color="auto"/>
                <w:right w:val="none" w:sz="0" w:space="0" w:color="auto"/>
              </w:divBdr>
            </w:div>
            <w:div w:id="1033044456">
              <w:marLeft w:val="0"/>
              <w:marRight w:val="0"/>
              <w:marTop w:val="0"/>
              <w:marBottom w:val="0"/>
              <w:divBdr>
                <w:top w:val="none" w:sz="0" w:space="0" w:color="auto"/>
                <w:left w:val="none" w:sz="0" w:space="0" w:color="auto"/>
                <w:bottom w:val="none" w:sz="0" w:space="0" w:color="auto"/>
                <w:right w:val="none" w:sz="0" w:space="0" w:color="auto"/>
              </w:divBdr>
            </w:div>
            <w:div w:id="715590494">
              <w:marLeft w:val="0"/>
              <w:marRight w:val="0"/>
              <w:marTop w:val="0"/>
              <w:marBottom w:val="0"/>
              <w:divBdr>
                <w:top w:val="none" w:sz="0" w:space="0" w:color="auto"/>
                <w:left w:val="none" w:sz="0" w:space="0" w:color="auto"/>
                <w:bottom w:val="none" w:sz="0" w:space="0" w:color="auto"/>
                <w:right w:val="none" w:sz="0" w:space="0" w:color="auto"/>
              </w:divBdr>
            </w:div>
            <w:div w:id="363870825">
              <w:marLeft w:val="0"/>
              <w:marRight w:val="0"/>
              <w:marTop w:val="0"/>
              <w:marBottom w:val="0"/>
              <w:divBdr>
                <w:top w:val="none" w:sz="0" w:space="0" w:color="auto"/>
                <w:left w:val="none" w:sz="0" w:space="0" w:color="auto"/>
                <w:bottom w:val="none" w:sz="0" w:space="0" w:color="auto"/>
                <w:right w:val="none" w:sz="0" w:space="0" w:color="auto"/>
              </w:divBdr>
            </w:div>
            <w:div w:id="1490975494">
              <w:marLeft w:val="0"/>
              <w:marRight w:val="0"/>
              <w:marTop w:val="0"/>
              <w:marBottom w:val="0"/>
              <w:divBdr>
                <w:top w:val="none" w:sz="0" w:space="0" w:color="auto"/>
                <w:left w:val="none" w:sz="0" w:space="0" w:color="auto"/>
                <w:bottom w:val="none" w:sz="0" w:space="0" w:color="auto"/>
                <w:right w:val="none" w:sz="0" w:space="0" w:color="auto"/>
              </w:divBdr>
            </w:div>
            <w:div w:id="1088427319">
              <w:marLeft w:val="0"/>
              <w:marRight w:val="0"/>
              <w:marTop w:val="0"/>
              <w:marBottom w:val="0"/>
              <w:divBdr>
                <w:top w:val="none" w:sz="0" w:space="0" w:color="auto"/>
                <w:left w:val="none" w:sz="0" w:space="0" w:color="auto"/>
                <w:bottom w:val="none" w:sz="0" w:space="0" w:color="auto"/>
                <w:right w:val="none" w:sz="0" w:space="0" w:color="auto"/>
              </w:divBdr>
            </w:div>
            <w:div w:id="1926299893">
              <w:marLeft w:val="0"/>
              <w:marRight w:val="0"/>
              <w:marTop w:val="0"/>
              <w:marBottom w:val="0"/>
              <w:divBdr>
                <w:top w:val="none" w:sz="0" w:space="0" w:color="auto"/>
                <w:left w:val="none" w:sz="0" w:space="0" w:color="auto"/>
                <w:bottom w:val="none" w:sz="0" w:space="0" w:color="auto"/>
                <w:right w:val="none" w:sz="0" w:space="0" w:color="auto"/>
              </w:divBdr>
            </w:div>
            <w:div w:id="901990714">
              <w:marLeft w:val="0"/>
              <w:marRight w:val="0"/>
              <w:marTop w:val="0"/>
              <w:marBottom w:val="0"/>
              <w:divBdr>
                <w:top w:val="none" w:sz="0" w:space="0" w:color="auto"/>
                <w:left w:val="none" w:sz="0" w:space="0" w:color="auto"/>
                <w:bottom w:val="none" w:sz="0" w:space="0" w:color="auto"/>
                <w:right w:val="none" w:sz="0" w:space="0" w:color="auto"/>
              </w:divBdr>
            </w:div>
            <w:div w:id="1291665645">
              <w:marLeft w:val="0"/>
              <w:marRight w:val="0"/>
              <w:marTop w:val="0"/>
              <w:marBottom w:val="0"/>
              <w:divBdr>
                <w:top w:val="none" w:sz="0" w:space="0" w:color="auto"/>
                <w:left w:val="none" w:sz="0" w:space="0" w:color="auto"/>
                <w:bottom w:val="none" w:sz="0" w:space="0" w:color="auto"/>
                <w:right w:val="none" w:sz="0" w:space="0" w:color="auto"/>
              </w:divBdr>
            </w:div>
            <w:div w:id="1694575895">
              <w:marLeft w:val="0"/>
              <w:marRight w:val="0"/>
              <w:marTop w:val="0"/>
              <w:marBottom w:val="0"/>
              <w:divBdr>
                <w:top w:val="none" w:sz="0" w:space="0" w:color="auto"/>
                <w:left w:val="none" w:sz="0" w:space="0" w:color="auto"/>
                <w:bottom w:val="none" w:sz="0" w:space="0" w:color="auto"/>
                <w:right w:val="none" w:sz="0" w:space="0" w:color="auto"/>
              </w:divBdr>
            </w:div>
            <w:div w:id="1931042592">
              <w:marLeft w:val="0"/>
              <w:marRight w:val="0"/>
              <w:marTop w:val="0"/>
              <w:marBottom w:val="0"/>
              <w:divBdr>
                <w:top w:val="none" w:sz="0" w:space="0" w:color="auto"/>
                <w:left w:val="none" w:sz="0" w:space="0" w:color="auto"/>
                <w:bottom w:val="none" w:sz="0" w:space="0" w:color="auto"/>
                <w:right w:val="none" w:sz="0" w:space="0" w:color="auto"/>
              </w:divBdr>
            </w:div>
            <w:div w:id="2056006983">
              <w:marLeft w:val="0"/>
              <w:marRight w:val="0"/>
              <w:marTop w:val="0"/>
              <w:marBottom w:val="0"/>
              <w:divBdr>
                <w:top w:val="none" w:sz="0" w:space="0" w:color="auto"/>
                <w:left w:val="none" w:sz="0" w:space="0" w:color="auto"/>
                <w:bottom w:val="none" w:sz="0" w:space="0" w:color="auto"/>
                <w:right w:val="none" w:sz="0" w:space="0" w:color="auto"/>
              </w:divBdr>
            </w:div>
            <w:div w:id="3473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0105">
      <w:bodyDiv w:val="1"/>
      <w:marLeft w:val="0"/>
      <w:marRight w:val="0"/>
      <w:marTop w:val="0"/>
      <w:marBottom w:val="0"/>
      <w:divBdr>
        <w:top w:val="none" w:sz="0" w:space="0" w:color="auto"/>
        <w:left w:val="none" w:sz="0" w:space="0" w:color="auto"/>
        <w:bottom w:val="none" w:sz="0" w:space="0" w:color="auto"/>
        <w:right w:val="none" w:sz="0" w:space="0" w:color="auto"/>
      </w:divBdr>
    </w:div>
    <w:div w:id="1506549934">
      <w:bodyDiv w:val="1"/>
      <w:marLeft w:val="0"/>
      <w:marRight w:val="0"/>
      <w:marTop w:val="0"/>
      <w:marBottom w:val="0"/>
      <w:divBdr>
        <w:top w:val="none" w:sz="0" w:space="0" w:color="auto"/>
        <w:left w:val="none" w:sz="0" w:space="0" w:color="auto"/>
        <w:bottom w:val="none" w:sz="0" w:space="0" w:color="auto"/>
        <w:right w:val="none" w:sz="0" w:space="0" w:color="auto"/>
      </w:divBdr>
      <w:divsChild>
        <w:div w:id="47845293">
          <w:marLeft w:val="0"/>
          <w:marRight w:val="0"/>
          <w:marTop w:val="0"/>
          <w:marBottom w:val="0"/>
          <w:divBdr>
            <w:top w:val="none" w:sz="0" w:space="0" w:color="auto"/>
            <w:left w:val="none" w:sz="0" w:space="0" w:color="auto"/>
            <w:bottom w:val="none" w:sz="0" w:space="0" w:color="auto"/>
            <w:right w:val="none" w:sz="0" w:space="0" w:color="auto"/>
          </w:divBdr>
          <w:divsChild>
            <w:div w:id="1573001440">
              <w:marLeft w:val="0"/>
              <w:marRight w:val="0"/>
              <w:marTop w:val="0"/>
              <w:marBottom w:val="0"/>
              <w:divBdr>
                <w:top w:val="none" w:sz="0" w:space="0" w:color="auto"/>
                <w:left w:val="none" w:sz="0" w:space="0" w:color="auto"/>
                <w:bottom w:val="none" w:sz="0" w:space="0" w:color="auto"/>
                <w:right w:val="none" w:sz="0" w:space="0" w:color="auto"/>
              </w:divBdr>
            </w:div>
            <w:div w:id="1647469711">
              <w:marLeft w:val="0"/>
              <w:marRight w:val="0"/>
              <w:marTop w:val="0"/>
              <w:marBottom w:val="0"/>
              <w:divBdr>
                <w:top w:val="none" w:sz="0" w:space="0" w:color="auto"/>
                <w:left w:val="none" w:sz="0" w:space="0" w:color="auto"/>
                <w:bottom w:val="none" w:sz="0" w:space="0" w:color="auto"/>
                <w:right w:val="none" w:sz="0" w:space="0" w:color="auto"/>
              </w:divBdr>
            </w:div>
            <w:div w:id="1438717156">
              <w:marLeft w:val="0"/>
              <w:marRight w:val="0"/>
              <w:marTop w:val="0"/>
              <w:marBottom w:val="0"/>
              <w:divBdr>
                <w:top w:val="none" w:sz="0" w:space="0" w:color="auto"/>
                <w:left w:val="none" w:sz="0" w:space="0" w:color="auto"/>
                <w:bottom w:val="none" w:sz="0" w:space="0" w:color="auto"/>
                <w:right w:val="none" w:sz="0" w:space="0" w:color="auto"/>
              </w:divBdr>
            </w:div>
            <w:div w:id="131562792">
              <w:marLeft w:val="0"/>
              <w:marRight w:val="0"/>
              <w:marTop w:val="0"/>
              <w:marBottom w:val="0"/>
              <w:divBdr>
                <w:top w:val="none" w:sz="0" w:space="0" w:color="auto"/>
                <w:left w:val="none" w:sz="0" w:space="0" w:color="auto"/>
                <w:bottom w:val="none" w:sz="0" w:space="0" w:color="auto"/>
                <w:right w:val="none" w:sz="0" w:space="0" w:color="auto"/>
              </w:divBdr>
            </w:div>
            <w:div w:id="405419770">
              <w:marLeft w:val="0"/>
              <w:marRight w:val="0"/>
              <w:marTop w:val="0"/>
              <w:marBottom w:val="0"/>
              <w:divBdr>
                <w:top w:val="none" w:sz="0" w:space="0" w:color="auto"/>
                <w:left w:val="none" w:sz="0" w:space="0" w:color="auto"/>
                <w:bottom w:val="none" w:sz="0" w:space="0" w:color="auto"/>
                <w:right w:val="none" w:sz="0" w:space="0" w:color="auto"/>
              </w:divBdr>
            </w:div>
            <w:div w:id="484246609">
              <w:marLeft w:val="0"/>
              <w:marRight w:val="0"/>
              <w:marTop w:val="0"/>
              <w:marBottom w:val="0"/>
              <w:divBdr>
                <w:top w:val="none" w:sz="0" w:space="0" w:color="auto"/>
                <w:left w:val="none" w:sz="0" w:space="0" w:color="auto"/>
                <w:bottom w:val="none" w:sz="0" w:space="0" w:color="auto"/>
                <w:right w:val="none" w:sz="0" w:space="0" w:color="auto"/>
              </w:divBdr>
            </w:div>
            <w:div w:id="549070297">
              <w:marLeft w:val="0"/>
              <w:marRight w:val="0"/>
              <w:marTop w:val="0"/>
              <w:marBottom w:val="0"/>
              <w:divBdr>
                <w:top w:val="none" w:sz="0" w:space="0" w:color="auto"/>
                <w:left w:val="none" w:sz="0" w:space="0" w:color="auto"/>
                <w:bottom w:val="none" w:sz="0" w:space="0" w:color="auto"/>
                <w:right w:val="none" w:sz="0" w:space="0" w:color="auto"/>
              </w:divBdr>
            </w:div>
            <w:div w:id="2048066667">
              <w:marLeft w:val="0"/>
              <w:marRight w:val="0"/>
              <w:marTop w:val="0"/>
              <w:marBottom w:val="0"/>
              <w:divBdr>
                <w:top w:val="none" w:sz="0" w:space="0" w:color="auto"/>
                <w:left w:val="none" w:sz="0" w:space="0" w:color="auto"/>
                <w:bottom w:val="none" w:sz="0" w:space="0" w:color="auto"/>
                <w:right w:val="none" w:sz="0" w:space="0" w:color="auto"/>
              </w:divBdr>
            </w:div>
            <w:div w:id="410466676">
              <w:marLeft w:val="0"/>
              <w:marRight w:val="0"/>
              <w:marTop w:val="0"/>
              <w:marBottom w:val="0"/>
              <w:divBdr>
                <w:top w:val="none" w:sz="0" w:space="0" w:color="auto"/>
                <w:left w:val="none" w:sz="0" w:space="0" w:color="auto"/>
                <w:bottom w:val="none" w:sz="0" w:space="0" w:color="auto"/>
                <w:right w:val="none" w:sz="0" w:space="0" w:color="auto"/>
              </w:divBdr>
            </w:div>
            <w:div w:id="634144565">
              <w:marLeft w:val="0"/>
              <w:marRight w:val="0"/>
              <w:marTop w:val="0"/>
              <w:marBottom w:val="0"/>
              <w:divBdr>
                <w:top w:val="none" w:sz="0" w:space="0" w:color="auto"/>
                <w:left w:val="none" w:sz="0" w:space="0" w:color="auto"/>
                <w:bottom w:val="none" w:sz="0" w:space="0" w:color="auto"/>
                <w:right w:val="none" w:sz="0" w:space="0" w:color="auto"/>
              </w:divBdr>
            </w:div>
            <w:div w:id="1367680488">
              <w:marLeft w:val="0"/>
              <w:marRight w:val="0"/>
              <w:marTop w:val="0"/>
              <w:marBottom w:val="0"/>
              <w:divBdr>
                <w:top w:val="none" w:sz="0" w:space="0" w:color="auto"/>
                <w:left w:val="none" w:sz="0" w:space="0" w:color="auto"/>
                <w:bottom w:val="none" w:sz="0" w:space="0" w:color="auto"/>
                <w:right w:val="none" w:sz="0" w:space="0" w:color="auto"/>
              </w:divBdr>
            </w:div>
            <w:div w:id="1298222472">
              <w:marLeft w:val="0"/>
              <w:marRight w:val="0"/>
              <w:marTop w:val="0"/>
              <w:marBottom w:val="0"/>
              <w:divBdr>
                <w:top w:val="none" w:sz="0" w:space="0" w:color="auto"/>
                <w:left w:val="none" w:sz="0" w:space="0" w:color="auto"/>
                <w:bottom w:val="none" w:sz="0" w:space="0" w:color="auto"/>
                <w:right w:val="none" w:sz="0" w:space="0" w:color="auto"/>
              </w:divBdr>
            </w:div>
            <w:div w:id="12850331">
              <w:marLeft w:val="0"/>
              <w:marRight w:val="0"/>
              <w:marTop w:val="0"/>
              <w:marBottom w:val="0"/>
              <w:divBdr>
                <w:top w:val="none" w:sz="0" w:space="0" w:color="auto"/>
                <w:left w:val="none" w:sz="0" w:space="0" w:color="auto"/>
                <w:bottom w:val="none" w:sz="0" w:space="0" w:color="auto"/>
                <w:right w:val="none" w:sz="0" w:space="0" w:color="auto"/>
              </w:divBdr>
            </w:div>
            <w:div w:id="52776375">
              <w:marLeft w:val="0"/>
              <w:marRight w:val="0"/>
              <w:marTop w:val="0"/>
              <w:marBottom w:val="0"/>
              <w:divBdr>
                <w:top w:val="none" w:sz="0" w:space="0" w:color="auto"/>
                <w:left w:val="none" w:sz="0" w:space="0" w:color="auto"/>
                <w:bottom w:val="none" w:sz="0" w:space="0" w:color="auto"/>
                <w:right w:val="none" w:sz="0" w:space="0" w:color="auto"/>
              </w:divBdr>
            </w:div>
            <w:div w:id="113987593">
              <w:marLeft w:val="0"/>
              <w:marRight w:val="0"/>
              <w:marTop w:val="0"/>
              <w:marBottom w:val="0"/>
              <w:divBdr>
                <w:top w:val="none" w:sz="0" w:space="0" w:color="auto"/>
                <w:left w:val="none" w:sz="0" w:space="0" w:color="auto"/>
                <w:bottom w:val="none" w:sz="0" w:space="0" w:color="auto"/>
                <w:right w:val="none" w:sz="0" w:space="0" w:color="auto"/>
              </w:divBdr>
            </w:div>
            <w:div w:id="84805778">
              <w:marLeft w:val="0"/>
              <w:marRight w:val="0"/>
              <w:marTop w:val="0"/>
              <w:marBottom w:val="0"/>
              <w:divBdr>
                <w:top w:val="none" w:sz="0" w:space="0" w:color="auto"/>
                <w:left w:val="none" w:sz="0" w:space="0" w:color="auto"/>
                <w:bottom w:val="none" w:sz="0" w:space="0" w:color="auto"/>
                <w:right w:val="none" w:sz="0" w:space="0" w:color="auto"/>
              </w:divBdr>
            </w:div>
            <w:div w:id="1660691517">
              <w:marLeft w:val="0"/>
              <w:marRight w:val="0"/>
              <w:marTop w:val="0"/>
              <w:marBottom w:val="0"/>
              <w:divBdr>
                <w:top w:val="none" w:sz="0" w:space="0" w:color="auto"/>
                <w:left w:val="none" w:sz="0" w:space="0" w:color="auto"/>
                <w:bottom w:val="none" w:sz="0" w:space="0" w:color="auto"/>
                <w:right w:val="none" w:sz="0" w:space="0" w:color="auto"/>
              </w:divBdr>
            </w:div>
            <w:div w:id="1303390804">
              <w:marLeft w:val="0"/>
              <w:marRight w:val="0"/>
              <w:marTop w:val="0"/>
              <w:marBottom w:val="0"/>
              <w:divBdr>
                <w:top w:val="none" w:sz="0" w:space="0" w:color="auto"/>
                <w:left w:val="none" w:sz="0" w:space="0" w:color="auto"/>
                <w:bottom w:val="none" w:sz="0" w:space="0" w:color="auto"/>
                <w:right w:val="none" w:sz="0" w:space="0" w:color="auto"/>
              </w:divBdr>
            </w:div>
            <w:div w:id="2083939866">
              <w:marLeft w:val="0"/>
              <w:marRight w:val="0"/>
              <w:marTop w:val="0"/>
              <w:marBottom w:val="0"/>
              <w:divBdr>
                <w:top w:val="none" w:sz="0" w:space="0" w:color="auto"/>
                <w:left w:val="none" w:sz="0" w:space="0" w:color="auto"/>
                <w:bottom w:val="none" w:sz="0" w:space="0" w:color="auto"/>
                <w:right w:val="none" w:sz="0" w:space="0" w:color="auto"/>
              </w:divBdr>
            </w:div>
            <w:div w:id="5399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574">
      <w:bodyDiv w:val="1"/>
      <w:marLeft w:val="0"/>
      <w:marRight w:val="0"/>
      <w:marTop w:val="0"/>
      <w:marBottom w:val="0"/>
      <w:divBdr>
        <w:top w:val="none" w:sz="0" w:space="0" w:color="auto"/>
        <w:left w:val="none" w:sz="0" w:space="0" w:color="auto"/>
        <w:bottom w:val="none" w:sz="0" w:space="0" w:color="auto"/>
        <w:right w:val="none" w:sz="0" w:space="0" w:color="auto"/>
      </w:divBdr>
      <w:divsChild>
        <w:div w:id="1806464571">
          <w:marLeft w:val="-720"/>
          <w:marRight w:val="0"/>
          <w:marTop w:val="0"/>
          <w:marBottom w:val="0"/>
          <w:divBdr>
            <w:top w:val="none" w:sz="0" w:space="0" w:color="auto"/>
            <w:left w:val="none" w:sz="0" w:space="0" w:color="auto"/>
            <w:bottom w:val="none" w:sz="0" w:space="0" w:color="auto"/>
            <w:right w:val="none" w:sz="0" w:space="0" w:color="auto"/>
          </w:divBdr>
        </w:div>
      </w:divsChild>
    </w:div>
    <w:div w:id="1581140474">
      <w:bodyDiv w:val="1"/>
      <w:marLeft w:val="0"/>
      <w:marRight w:val="0"/>
      <w:marTop w:val="0"/>
      <w:marBottom w:val="0"/>
      <w:divBdr>
        <w:top w:val="none" w:sz="0" w:space="0" w:color="auto"/>
        <w:left w:val="none" w:sz="0" w:space="0" w:color="auto"/>
        <w:bottom w:val="none" w:sz="0" w:space="0" w:color="auto"/>
        <w:right w:val="none" w:sz="0" w:space="0" w:color="auto"/>
      </w:divBdr>
      <w:divsChild>
        <w:div w:id="296683640">
          <w:marLeft w:val="-720"/>
          <w:marRight w:val="0"/>
          <w:marTop w:val="0"/>
          <w:marBottom w:val="0"/>
          <w:divBdr>
            <w:top w:val="none" w:sz="0" w:space="0" w:color="auto"/>
            <w:left w:val="none" w:sz="0" w:space="0" w:color="auto"/>
            <w:bottom w:val="none" w:sz="0" w:space="0" w:color="auto"/>
            <w:right w:val="none" w:sz="0" w:space="0" w:color="auto"/>
          </w:divBdr>
        </w:div>
      </w:divsChild>
    </w:div>
    <w:div w:id="1599479678">
      <w:bodyDiv w:val="1"/>
      <w:marLeft w:val="0"/>
      <w:marRight w:val="0"/>
      <w:marTop w:val="0"/>
      <w:marBottom w:val="0"/>
      <w:divBdr>
        <w:top w:val="none" w:sz="0" w:space="0" w:color="auto"/>
        <w:left w:val="none" w:sz="0" w:space="0" w:color="auto"/>
        <w:bottom w:val="none" w:sz="0" w:space="0" w:color="auto"/>
        <w:right w:val="none" w:sz="0" w:space="0" w:color="auto"/>
      </w:divBdr>
    </w:div>
    <w:div w:id="1650474329">
      <w:bodyDiv w:val="1"/>
      <w:marLeft w:val="0"/>
      <w:marRight w:val="0"/>
      <w:marTop w:val="0"/>
      <w:marBottom w:val="0"/>
      <w:divBdr>
        <w:top w:val="none" w:sz="0" w:space="0" w:color="auto"/>
        <w:left w:val="none" w:sz="0" w:space="0" w:color="auto"/>
        <w:bottom w:val="none" w:sz="0" w:space="0" w:color="auto"/>
        <w:right w:val="none" w:sz="0" w:space="0" w:color="auto"/>
      </w:divBdr>
    </w:div>
    <w:div w:id="1698775380">
      <w:bodyDiv w:val="1"/>
      <w:marLeft w:val="0"/>
      <w:marRight w:val="0"/>
      <w:marTop w:val="0"/>
      <w:marBottom w:val="0"/>
      <w:divBdr>
        <w:top w:val="none" w:sz="0" w:space="0" w:color="auto"/>
        <w:left w:val="none" w:sz="0" w:space="0" w:color="auto"/>
        <w:bottom w:val="none" w:sz="0" w:space="0" w:color="auto"/>
        <w:right w:val="none" w:sz="0" w:space="0" w:color="auto"/>
      </w:divBdr>
      <w:divsChild>
        <w:div w:id="1825006755">
          <w:marLeft w:val="-720"/>
          <w:marRight w:val="0"/>
          <w:marTop w:val="0"/>
          <w:marBottom w:val="0"/>
          <w:divBdr>
            <w:top w:val="none" w:sz="0" w:space="0" w:color="auto"/>
            <w:left w:val="none" w:sz="0" w:space="0" w:color="auto"/>
            <w:bottom w:val="none" w:sz="0" w:space="0" w:color="auto"/>
            <w:right w:val="none" w:sz="0" w:space="0" w:color="auto"/>
          </w:divBdr>
        </w:div>
      </w:divsChild>
    </w:div>
    <w:div w:id="1726831800">
      <w:bodyDiv w:val="1"/>
      <w:marLeft w:val="0"/>
      <w:marRight w:val="0"/>
      <w:marTop w:val="0"/>
      <w:marBottom w:val="0"/>
      <w:divBdr>
        <w:top w:val="none" w:sz="0" w:space="0" w:color="auto"/>
        <w:left w:val="none" w:sz="0" w:space="0" w:color="auto"/>
        <w:bottom w:val="none" w:sz="0" w:space="0" w:color="auto"/>
        <w:right w:val="none" w:sz="0" w:space="0" w:color="auto"/>
      </w:divBdr>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36529817">
      <w:bodyDiv w:val="1"/>
      <w:marLeft w:val="0"/>
      <w:marRight w:val="0"/>
      <w:marTop w:val="0"/>
      <w:marBottom w:val="0"/>
      <w:divBdr>
        <w:top w:val="none" w:sz="0" w:space="0" w:color="auto"/>
        <w:left w:val="none" w:sz="0" w:space="0" w:color="auto"/>
        <w:bottom w:val="none" w:sz="0" w:space="0" w:color="auto"/>
        <w:right w:val="none" w:sz="0" w:space="0" w:color="auto"/>
      </w:divBdr>
      <w:divsChild>
        <w:div w:id="1837188988">
          <w:marLeft w:val="0"/>
          <w:marRight w:val="0"/>
          <w:marTop w:val="0"/>
          <w:marBottom w:val="0"/>
          <w:divBdr>
            <w:top w:val="none" w:sz="0" w:space="0" w:color="auto"/>
            <w:left w:val="none" w:sz="0" w:space="0" w:color="auto"/>
            <w:bottom w:val="none" w:sz="0" w:space="0" w:color="auto"/>
            <w:right w:val="none" w:sz="0" w:space="0" w:color="auto"/>
          </w:divBdr>
          <w:divsChild>
            <w:div w:id="468547752">
              <w:marLeft w:val="0"/>
              <w:marRight w:val="0"/>
              <w:marTop w:val="0"/>
              <w:marBottom w:val="0"/>
              <w:divBdr>
                <w:top w:val="none" w:sz="0" w:space="0" w:color="auto"/>
                <w:left w:val="none" w:sz="0" w:space="0" w:color="auto"/>
                <w:bottom w:val="none" w:sz="0" w:space="0" w:color="auto"/>
                <w:right w:val="none" w:sz="0" w:space="0" w:color="auto"/>
              </w:divBdr>
            </w:div>
            <w:div w:id="1967924554">
              <w:marLeft w:val="0"/>
              <w:marRight w:val="0"/>
              <w:marTop w:val="0"/>
              <w:marBottom w:val="0"/>
              <w:divBdr>
                <w:top w:val="none" w:sz="0" w:space="0" w:color="auto"/>
                <w:left w:val="none" w:sz="0" w:space="0" w:color="auto"/>
                <w:bottom w:val="none" w:sz="0" w:space="0" w:color="auto"/>
                <w:right w:val="none" w:sz="0" w:space="0" w:color="auto"/>
              </w:divBdr>
            </w:div>
            <w:div w:id="530991071">
              <w:marLeft w:val="0"/>
              <w:marRight w:val="0"/>
              <w:marTop w:val="0"/>
              <w:marBottom w:val="0"/>
              <w:divBdr>
                <w:top w:val="none" w:sz="0" w:space="0" w:color="auto"/>
                <w:left w:val="none" w:sz="0" w:space="0" w:color="auto"/>
                <w:bottom w:val="none" w:sz="0" w:space="0" w:color="auto"/>
                <w:right w:val="none" w:sz="0" w:space="0" w:color="auto"/>
              </w:divBdr>
            </w:div>
            <w:div w:id="1518806605">
              <w:marLeft w:val="0"/>
              <w:marRight w:val="0"/>
              <w:marTop w:val="0"/>
              <w:marBottom w:val="0"/>
              <w:divBdr>
                <w:top w:val="none" w:sz="0" w:space="0" w:color="auto"/>
                <w:left w:val="none" w:sz="0" w:space="0" w:color="auto"/>
                <w:bottom w:val="none" w:sz="0" w:space="0" w:color="auto"/>
                <w:right w:val="none" w:sz="0" w:space="0" w:color="auto"/>
              </w:divBdr>
            </w:div>
            <w:div w:id="1554658672">
              <w:marLeft w:val="0"/>
              <w:marRight w:val="0"/>
              <w:marTop w:val="0"/>
              <w:marBottom w:val="0"/>
              <w:divBdr>
                <w:top w:val="none" w:sz="0" w:space="0" w:color="auto"/>
                <w:left w:val="none" w:sz="0" w:space="0" w:color="auto"/>
                <w:bottom w:val="none" w:sz="0" w:space="0" w:color="auto"/>
                <w:right w:val="none" w:sz="0" w:space="0" w:color="auto"/>
              </w:divBdr>
            </w:div>
            <w:div w:id="514811829">
              <w:marLeft w:val="0"/>
              <w:marRight w:val="0"/>
              <w:marTop w:val="0"/>
              <w:marBottom w:val="0"/>
              <w:divBdr>
                <w:top w:val="none" w:sz="0" w:space="0" w:color="auto"/>
                <w:left w:val="none" w:sz="0" w:space="0" w:color="auto"/>
                <w:bottom w:val="none" w:sz="0" w:space="0" w:color="auto"/>
                <w:right w:val="none" w:sz="0" w:space="0" w:color="auto"/>
              </w:divBdr>
            </w:div>
            <w:div w:id="1037897758">
              <w:marLeft w:val="0"/>
              <w:marRight w:val="0"/>
              <w:marTop w:val="0"/>
              <w:marBottom w:val="0"/>
              <w:divBdr>
                <w:top w:val="none" w:sz="0" w:space="0" w:color="auto"/>
                <w:left w:val="none" w:sz="0" w:space="0" w:color="auto"/>
                <w:bottom w:val="none" w:sz="0" w:space="0" w:color="auto"/>
                <w:right w:val="none" w:sz="0" w:space="0" w:color="auto"/>
              </w:divBdr>
            </w:div>
            <w:div w:id="1550923408">
              <w:marLeft w:val="0"/>
              <w:marRight w:val="0"/>
              <w:marTop w:val="0"/>
              <w:marBottom w:val="0"/>
              <w:divBdr>
                <w:top w:val="none" w:sz="0" w:space="0" w:color="auto"/>
                <w:left w:val="none" w:sz="0" w:space="0" w:color="auto"/>
                <w:bottom w:val="none" w:sz="0" w:space="0" w:color="auto"/>
                <w:right w:val="none" w:sz="0" w:space="0" w:color="auto"/>
              </w:divBdr>
            </w:div>
            <w:div w:id="946889777">
              <w:marLeft w:val="0"/>
              <w:marRight w:val="0"/>
              <w:marTop w:val="0"/>
              <w:marBottom w:val="0"/>
              <w:divBdr>
                <w:top w:val="none" w:sz="0" w:space="0" w:color="auto"/>
                <w:left w:val="none" w:sz="0" w:space="0" w:color="auto"/>
                <w:bottom w:val="none" w:sz="0" w:space="0" w:color="auto"/>
                <w:right w:val="none" w:sz="0" w:space="0" w:color="auto"/>
              </w:divBdr>
            </w:div>
            <w:div w:id="1156337655">
              <w:marLeft w:val="0"/>
              <w:marRight w:val="0"/>
              <w:marTop w:val="0"/>
              <w:marBottom w:val="0"/>
              <w:divBdr>
                <w:top w:val="none" w:sz="0" w:space="0" w:color="auto"/>
                <w:left w:val="none" w:sz="0" w:space="0" w:color="auto"/>
                <w:bottom w:val="none" w:sz="0" w:space="0" w:color="auto"/>
                <w:right w:val="none" w:sz="0" w:space="0" w:color="auto"/>
              </w:divBdr>
            </w:div>
            <w:div w:id="1643459418">
              <w:marLeft w:val="0"/>
              <w:marRight w:val="0"/>
              <w:marTop w:val="0"/>
              <w:marBottom w:val="0"/>
              <w:divBdr>
                <w:top w:val="none" w:sz="0" w:space="0" w:color="auto"/>
                <w:left w:val="none" w:sz="0" w:space="0" w:color="auto"/>
                <w:bottom w:val="none" w:sz="0" w:space="0" w:color="auto"/>
                <w:right w:val="none" w:sz="0" w:space="0" w:color="auto"/>
              </w:divBdr>
            </w:div>
            <w:div w:id="601569554">
              <w:marLeft w:val="0"/>
              <w:marRight w:val="0"/>
              <w:marTop w:val="0"/>
              <w:marBottom w:val="0"/>
              <w:divBdr>
                <w:top w:val="none" w:sz="0" w:space="0" w:color="auto"/>
                <w:left w:val="none" w:sz="0" w:space="0" w:color="auto"/>
                <w:bottom w:val="none" w:sz="0" w:space="0" w:color="auto"/>
                <w:right w:val="none" w:sz="0" w:space="0" w:color="auto"/>
              </w:divBdr>
            </w:div>
            <w:div w:id="233586582">
              <w:marLeft w:val="0"/>
              <w:marRight w:val="0"/>
              <w:marTop w:val="0"/>
              <w:marBottom w:val="0"/>
              <w:divBdr>
                <w:top w:val="none" w:sz="0" w:space="0" w:color="auto"/>
                <w:left w:val="none" w:sz="0" w:space="0" w:color="auto"/>
                <w:bottom w:val="none" w:sz="0" w:space="0" w:color="auto"/>
                <w:right w:val="none" w:sz="0" w:space="0" w:color="auto"/>
              </w:divBdr>
            </w:div>
            <w:div w:id="1944802081">
              <w:marLeft w:val="0"/>
              <w:marRight w:val="0"/>
              <w:marTop w:val="0"/>
              <w:marBottom w:val="0"/>
              <w:divBdr>
                <w:top w:val="none" w:sz="0" w:space="0" w:color="auto"/>
                <w:left w:val="none" w:sz="0" w:space="0" w:color="auto"/>
                <w:bottom w:val="none" w:sz="0" w:space="0" w:color="auto"/>
                <w:right w:val="none" w:sz="0" w:space="0" w:color="auto"/>
              </w:divBdr>
            </w:div>
            <w:div w:id="1095057304">
              <w:marLeft w:val="0"/>
              <w:marRight w:val="0"/>
              <w:marTop w:val="0"/>
              <w:marBottom w:val="0"/>
              <w:divBdr>
                <w:top w:val="none" w:sz="0" w:space="0" w:color="auto"/>
                <w:left w:val="none" w:sz="0" w:space="0" w:color="auto"/>
                <w:bottom w:val="none" w:sz="0" w:space="0" w:color="auto"/>
                <w:right w:val="none" w:sz="0" w:space="0" w:color="auto"/>
              </w:divBdr>
            </w:div>
            <w:div w:id="1152913004">
              <w:marLeft w:val="0"/>
              <w:marRight w:val="0"/>
              <w:marTop w:val="0"/>
              <w:marBottom w:val="0"/>
              <w:divBdr>
                <w:top w:val="none" w:sz="0" w:space="0" w:color="auto"/>
                <w:left w:val="none" w:sz="0" w:space="0" w:color="auto"/>
                <w:bottom w:val="none" w:sz="0" w:space="0" w:color="auto"/>
                <w:right w:val="none" w:sz="0" w:space="0" w:color="auto"/>
              </w:divBdr>
            </w:div>
            <w:div w:id="1116562559">
              <w:marLeft w:val="0"/>
              <w:marRight w:val="0"/>
              <w:marTop w:val="0"/>
              <w:marBottom w:val="0"/>
              <w:divBdr>
                <w:top w:val="none" w:sz="0" w:space="0" w:color="auto"/>
                <w:left w:val="none" w:sz="0" w:space="0" w:color="auto"/>
                <w:bottom w:val="none" w:sz="0" w:space="0" w:color="auto"/>
                <w:right w:val="none" w:sz="0" w:space="0" w:color="auto"/>
              </w:divBdr>
            </w:div>
            <w:div w:id="1877044554">
              <w:marLeft w:val="0"/>
              <w:marRight w:val="0"/>
              <w:marTop w:val="0"/>
              <w:marBottom w:val="0"/>
              <w:divBdr>
                <w:top w:val="none" w:sz="0" w:space="0" w:color="auto"/>
                <w:left w:val="none" w:sz="0" w:space="0" w:color="auto"/>
                <w:bottom w:val="none" w:sz="0" w:space="0" w:color="auto"/>
                <w:right w:val="none" w:sz="0" w:space="0" w:color="auto"/>
              </w:divBdr>
            </w:div>
            <w:div w:id="1568109617">
              <w:marLeft w:val="0"/>
              <w:marRight w:val="0"/>
              <w:marTop w:val="0"/>
              <w:marBottom w:val="0"/>
              <w:divBdr>
                <w:top w:val="none" w:sz="0" w:space="0" w:color="auto"/>
                <w:left w:val="none" w:sz="0" w:space="0" w:color="auto"/>
                <w:bottom w:val="none" w:sz="0" w:space="0" w:color="auto"/>
                <w:right w:val="none" w:sz="0" w:space="0" w:color="auto"/>
              </w:divBdr>
            </w:div>
            <w:div w:id="602802075">
              <w:marLeft w:val="0"/>
              <w:marRight w:val="0"/>
              <w:marTop w:val="0"/>
              <w:marBottom w:val="0"/>
              <w:divBdr>
                <w:top w:val="none" w:sz="0" w:space="0" w:color="auto"/>
                <w:left w:val="none" w:sz="0" w:space="0" w:color="auto"/>
                <w:bottom w:val="none" w:sz="0" w:space="0" w:color="auto"/>
                <w:right w:val="none" w:sz="0" w:space="0" w:color="auto"/>
              </w:divBdr>
            </w:div>
            <w:div w:id="10419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6927">
      <w:bodyDiv w:val="1"/>
      <w:marLeft w:val="0"/>
      <w:marRight w:val="0"/>
      <w:marTop w:val="0"/>
      <w:marBottom w:val="0"/>
      <w:divBdr>
        <w:top w:val="none" w:sz="0" w:space="0" w:color="auto"/>
        <w:left w:val="none" w:sz="0" w:space="0" w:color="auto"/>
        <w:bottom w:val="none" w:sz="0" w:space="0" w:color="auto"/>
        <w:right w:val="none" w:sz="0" w:space="0" w:color="auto"/>
      </w:divBdr>
      <w:divsChild>
        <w:div w:id="48385492">
          <w:marLeft w:val="-720"/>
          <w:marRight w:val="0"/>
          <w:marTop w:val="0"/>
          <w:marBottom w:val="0"/>
          <w:divBdr>
            <w:top w:val="none" w:sz="0" w:space="0" w:color="auto"/>
            <w:left w:val="none" w:sz="0" w:space="0" w:color="auto"/>
            <w:bottom w:val="none" w:sz="0" w:space="0" w:color="auto"/>
            <w:right w:val="none" w:sz="0" w:space="0" w:color="auto"/>
          </w:divBdr>
        </w:div>
      </w:divsChild>
    </w:div>
    <w:div w:id="1877497613">
      <w:bodyDiv w:val="1"/>
      <w:marLeft w:val="0"/>
      <w:marRight w:val="0"/>
      <w:marTop w:val="0"/>
      <w:marBottom w:val="0"/>
      <w:divBdr>
        <w:top w:val="none" w:sz="0" w:space="0" w:color="auto"/>
        <w:left w:val="none" w:sz="0" w:space="0" w:color="auto"/>
        <w:bottom w:val="none" w:sz="0" w:space="0" w:color="auto"/>
        <w:right w:val="none" w:sz="0" w:space="0" w:color="auto"/>
      </w:divBdr>
    </w:div>
    <w:div w:id="1879313838">
      <w:bodyDiv w:val="1"/>
      <w:marLeft w:val="0"/>
      <w:marRight w:val="0"/>
      <w:marTop w:val="0"/>
      <w:marBottom w:val="0"/>
      <w:divBdr>
        <w:top w:val="none" w:sz="0" w:space="0" w:color="auto"/>
        <w:left w:val="none" w:sz="0" w:space="0" w:color="auto"/>
        <w:bottom w:val="none" w:sz="0" w:space="0" w:color="auto"/>
        <w:right w:val="none" w:sz="0" w:space="0" w:color="auto"/>
      </w:divBdr>
    </w:div>
    <w:div w:id="1947078442">
      <w:bodyDiv w:val="1"/>
      <w:marLeft w:val="0"/>
      <w:marRight w:val="0"/>
      <w:marTop w:val="0"/>
      <w:marBottom w:val="0"/>
      <w:divBdr>
        <w:top w:val="none" w:sz="0" w:space="0" w:color="auto"/>
        <w:left w:val="none" w:sz="0" w:space="0" w:color="auto"/>
        <w:bottom w:val="none" w:sz="0" w:space="0" w:color="auto"/>
        <w:right w:val="none" w:sz="0" w:space="0" w:color="auto"/>
      </w:divBdr>
      <w:divsChild>
        <w:div w:id="1277252887">
          <w:marLeft w:val="-720"/>
          <w:marRight w:val="0"/>
          <w:marTop w:val="0"/>
          <w:marBottom w:val="0"/>
          <w:divBdr>
            <w:top w:val="none" w:sz="0" w:space="0" w:color="auto"/>
            <w:left w:val="none" w:sz="0" w:space="0" w:color="auto"/>
            <w:bottom w:val="none" w:sz="0" w:space="0" w:color="auto"/>
            <w:right w:val="none" w:sz="0" w:space="0" w:color="auto"/>
          </w:divBdr>
        </w:div>
      </w:divsChild>
    </w:div>
    <w:div w:id="1959605085">
      <w:bodyDiv w:val="1"/>
      <w:marLeft w:val="0"/>
      <w:marRight w:val="0"/>
      <w:marTop w:val="0"/>
      <w:marBottom w:val="0"/>
      <w:divBdr>
        <w:top w:val="none" w:sz="0" w:space="0" w:color="auto"/>
        <w:left w:val="none" w:sz="0" w:space="0" w:color="auto"/>
        <w:bottom w:val="none" w:sz="0" w:space="0" w:color="auto"/>
        <w:right w:val="none" w:sz="0" w:space="0" w:color="auto"/>
      </w:divBdr>
      <w:divsChild>
        <w:div w:id="248199458">
          <w:marLeft w:val="0"/>
          <w:marRight w:val="0"/>
          <w:marTop w:val="0"/>
          <w:marBottom w:val="0"/>
          <w:divBdr>
            <w:top w:val="none" w:sz="0" w:space="0" w:color="auto"/>
            <w:left w:val="none" w:sz="0" w:space="0" w:color="auto"/>
            <w:bottom w:val="none" w:sz="0" w:space="0" w:color="auto"/>
            <w:right w:val="none" w:sz="0" w:space="0" w:color="auto"/>
          </w:divBdr>
          <w:divsChild>
            <w:div w:id="353577983">
              <w:marLeft w:val="0"/>
              <w:marRight w:val="0"/>
              <w:marTop w:val="0"/>
              <w:marBottom w:val="0"/>
              <w:divBdr>
                <w:top w:val="none" w:sz="0" w:space="0" w:color="auto"/>
                <w:left w:val="none" w:sz="0" w:space="0" w:color="auto"/>
                <w:bottom w:val="none" w:sz="0" w:space="0" w:color="auto"/>
                <w:right w:val="none" w:sz="0" w:space="0" w:color="auto"/>
              </w:divBdr>
            </w:div>
            <w:div w:id="1791630150">
              <w:marLeft w:val="0"/>
              <w:marRight w:val="0"/>
              <w:marTop w:val="0"/>
              <w:marBottom w:val="0"/>
              <w:divBdr>
                <w:top w:val="none" w:sz="0" w:space="0" w:color="auto"/>
                <w:left w:val="none" w:sz="0" w:space="0" w:color="auto"/>
                <w:bottom w:val="none" w:sz="0" w:space="0" w:color="auto"/>
                <w:right w:val="none" w:sz="0" w:space="0" w:color="auto"/>
              </w:divBdr>
            </w:div>
            <w:div w:id="1854147676">
              <w:marLeft w:val="0"/>
              <w:marRight w:val="0"/>
              <w:marTop w:val="0"/>
              <w:marBottom w:val="0"/>
              <w:divBdr>
                <w:top w:val="none" w:sz="0" w:space="0" w:color="auto"/>
                <w:left w:val="none" w:sz="0" w:space="0" w:color="auto"/>
                <w:bottom w:val="none" w:sz="0" w:space="0" w:color="auto"/>
                <w:right w:val="none" w:sz="0" w:space="0" w:color="auto"/>
              </w:divBdr>
            </w:div>
            <w:div w:id="621418410">
              <w:marLeft w:val="0"/>
              <w:marRight w:val="0"/>
              <w:marTop w:val="0"/>
              <w:marBottom w:val="0"/>
              <w:divBdr>
                <w:top w:val="none" w:sz="0" w:space="0" w:color="auto"/>
                <w:left w:val="none" w:sz="0" w:space="0" w:color="auto"/>
                <w:bottom w:val="none" w:sz="0" w:space="0" w:color="auto"/>
                <w:right w:val="none" w:sz="0" w:space="0" w:color="auto"/>
              </w:divBdr>
            </w:div>
            <w:div w:id="1707827325">
              <w:marLeft w:val="0"/>
              <w:marRight w:val="0"/>
              <w:marTop w:val="0"/>
              <w:marBottom w:val="0"/>
              <w:divBdr>
                <w:top w:val="none" w:sz="0" w:space="0" w:color="auto"/>
                <w:left w:val="none" w:sz="0" w:space="0" w:color="auto"/>
                <w:bottom w:val="none" w:sz="0" w:space="0" w:color="auto"/>
                <w:right w:val="none" w:sz="0" w:space="0" w:color="auto"/>
              </w:divBdr>
            </w:div>
            <w:div w:id="9034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0347">
      <w:bodyDiv w:val="1"/>
      <w:marLeft w:val="0"/>
      <w:marRight w:val="0"/>
      <w:marTop w:val="0"/>
      <w:marBottom w:val="0"/>
      <w:divBdr>
        <w:top w:val="none" w:sz="0" w:space="0" w:color="auto"/>
        <w:left w:val="none" w:sz="0" w:space="0" w:color="auto"/>
        <w:bottom w:val="none" w:sz="0" w:space="0" w:color="auto"/>
        <w:right w:val="none" w:sz="0" w:space="0" w:color="auto"/>
      </w:divBdr>
    </w:div>
    <w:div w:id="1970165090">
      <w:bodyDiv w:val="1"/>
      <w:marLeft w:val="0"/>
      <w:marRight w:val="0"/>
      <w:marTop w:val="0"/>
      <w:marBottom w:val="0"/>
      <w:divBdr>
        <w:top w:val="none" w:sz="0" w:space="0" w:color="auto"/>
        <w:left w:val="none" w:sz="0" w:space="0" w:color="auto"/>
        <w:bottom w:val="none" w:sz="0" w:space="0" w:color="auto"/>
        <w:right w:val="none" w:sz="0" w:space="0" w:color="auto"/>
      </w:divBdr>
    </w:div>
    <w:div w:id="1971666078">
      <w:bodyDiv w:val="1"/>
      <w:marLeft w:val="0"/>
      <w:marRight w:val="0"/>
      <w:marTop w:val="0"/>
      <w:marBottom w:val="0"/>
      <w:divBdr>
        <w:top w:val="none" w:sz="0" w:space="0" w:color="auto"/>
        <w:left w:val="none" w:sz="0" w:space="0" w:color="auto"/>
        <w:bottom w:val="none" w:sz="0" w:space="0" w:color="auto"/>
        <w:right w:val="none" w:sz="0" w:space="0" w:color="auto"/>
      </w:divBdr>
      <w:divsChild>
        <w:div w:id="426852269">
          <w:marLeft w:val="-720"/>
          <w:marRight w:val="0"/>
          <w:marTop w:val="0"/>
          <w:marBottom w:val="0"/>
          <w:divBdr>
            <w:top w:val="none" w:sz="0" w:space="0" w:color="auto"/>
            <w:left w:val="none" w:sz="0" w:space="0" w:color="auto"/>
            <w:bottom w:val="none" w:sz="0" w:space="0" w:color="auto"/>
            <w:right w:val="none" w:sz="0" w:space="0" w:color="auto"/>
          </w:divBdr>
        </w:div>
      </w:divsChild>
    </w:div>
    <w:div w:id="1983459604">
      <w:bodyDiv w:val="1"/>
      <w:marLeft w:val="0"/>
      <w:marRight w:val="0"/>
      <w:marTop w:val="0"/>
      <w:marBottom w:val="0"/>
      <w:divBdr>
        <w:top w:val="none" w:sz="0" w:space="0" w:color="auto"/>
        <w:left w:val="none" w:sz="0" w:space="0" w:color="auto"/>
        <w:bottom w:val="none" w:sz="0" w:space="0" w:color="auto"/>
        <w:right w:val="none" w:sz="0" w:space="0" w:color="auto"/>
      </w:divBdr>
    </w:div>
    <w:div w:id="2015452606">
      <w:bodyDiv w:val="1"/>
      <w:marLeft w:val="0"/>
      <w:marRight w:val="0"/>
      <w:marTop w:val="0"/>
      <w:marBottom w:val="0"/>
      <w:divBdr>
        <w:top w:val="none" w:sz="0" w:space="0" w:color="auto"/>
        <w:left w:val="none" w:sz="0" w:space="0" w:color="auto"/>
        <w:bottom w:val="none" w:sz="0" w:space="0" w:color="auto"/>
        <w:right w:val="none" w:sz="0" w:space="0" w:color="auto"/>
      </w:divBdr>
    </w:div>
    <w:div w:id="2021662143">
      <w:bodyDiv w:val="1"/>
      <w:marLeft w:val="0"/>
      <w:marRight w:val="0"/>
      <w:marTop w:val="0"/>
      <w:marBottom w:val="0"/>
      <w:divBdr>
        <w:top w:val="none" w:sz="0" w:space="0" w:color="auto"/>
        <w:left w:val="none" w:sz="0" w:space="0" w:color="auto"/>
        <w:bottom w:val="none" w:sz="0" w:space="0" w:color="auto"/>
        <w:right w:val="none" w:sz="0" w:space="0" w:color="auto"/>
      </w:divBdr>
    </w:div>
    <w:div w:id="2038313230">
      <w:bodyDiv w:val="1"/>
      <w:marLeft w:val="0"/>
      <w:marRight w:val="0"/>
      <w:marTop w:val="0"/>
      <w:marBottom w:val="0"/>
      <w:divBdr>
        <w:top w:val="none" w:sz="0" w:space="0" w:color="auto"/>
        <w:left w:val="none" w:sz="0" w:space="0" w:color="auto"/>
        <w:bottom w:val="none" w:sz="0" w:space="0" w:color="auto"/>
        <w:right w:val="none" w:sz="0" w:space="0" w:color="auto"/>
      </w:divBdr>
      <w:divsChild>
        <w:div w:id="1093626257">
          <w:marLeft w:val="-720"/>
          <w:marRight w:val="0"/>
          <w:marTop w:val="0"/>
          <w:marBottom w:val="0"/>
          <w:divBdr>
            <w:top w:val="none" w:sz="0" w:space="0" w:color="auto"/>
            <w:left w:val="none" w:sz="0" w:space="0" w:color="auto"/>
            <w:bottom w:val="none" w:sz="0" w:space="0" w:color="auto"/>
            <w:right w:val="none" w:sz="0" w:space="0" w:color="auto"/>
          </w:divBdr>
        </w:div>
      </w:divsChild>
    </w:div>
    <w:div w:id="2051494314">
      <w:bodyDiv w:val="1"/>
      <w:marLeft w:val="0"/>
      <w:marRight w:val="0"/>
      <w:marTop w:val="0"/>
      <w:marBottom w:val="0"/>
      <w:divBdr>
        <w:top w:val="none" w:sz="0" w:space="0" w:color="auto"/>
        <w:left w:val="none" w:sz="0" w:space="0" w:color="auto"/>
        <w:bottom w:val="none" w:sz="0" w:space="0" w:color="auto"/>
        <w:right w:val="none" w:sz="0" w:space="0" w:color="auto"/>
      </w:divBdr>
    </w:div>
    <w:div w:id="2052417021">
      <w:bodyDiv w:val="1"/>
      <w:marLeft w:val="0"/>
      <w:marRight w:val="0"/>
      <w:marTop w:val="0"/>
      <w:marBottom w:val="0"/>
      <w:divBdr>
        <w:top w:val="none" w:sz="0" w:space="0" w:color="auto"/>
        <w:left w:val="none" w:sz="0" w:space="0" w:color="auto"/>
        <w:bottom w:val="none" w:sz="0" w:space="0" w:color="auto"/>
        <w:right w:val="none" w:sz="0" w:space="0" w:color="auto"/>
      </w:divBdr>
    </w:div>
    <w:div w:id="2055612215">
      <w:bodyDiv w:val="1"/>
      <w:marLeft w:val="0"/>
      <w:marRight w:val="0"/>
      <w:marTop w:val="0"/>
      <w:marBottom w:val="0"/>
      <w:divBdr>
        <w:top w:val="none" w:sz="0" w:space="0" w:color="auto"/>
        <w:left w:val="none" w:sz="0" w:space="0" w:color="auto"/>
        <w:bottom w:val="none" w:sz="0" w:space="0" w:color="auto"/>
        <w:right w:val="none" w:sz="0" w:space="0" w:color="auto"/>
      </w:divBdr>
      <w:divsChild>
        <w:div w:id="1390491418">
          <w:marLeft w:val="-720"/>
          <w:marRight w:val="0"/>
          <w:marTop w:val="0"/>
          <w:marBottom w:val="0"/>
          <w:divBdr>
            <w:top w:val="none" w:sz="0" w:space="0" w:color="auto"/>
            <w:left w:val="none" w:sz="0" w:space="0" w:color="auto"/>
            <w:bottom w:val="none" w:sz="0" w:space="0" w:color="auto"/>
            <w:right w:val="none" w:sz="0" w:space="0" w:color="auto"/>
          </w:divBdr>
        </w:div>
      </w:divsChild>
    </w:div>
    <w:div w:id="2056812466">
      <w:bodyDiv w:val="1"/>
      <w:marLeft w:val="0"/>
      <w:marRight w:val="0"/>
      <w:marTop w:val="0"/>
      <w:marBottom w:val="0"/>
      <w:divBdr>
        <w:top w:val="none" w:sz="0" w:space="0" w:color="auto"/>
        <w:left w:val="none" w:sz="0" w:space="0" w:color="auto"/>
        <w:bottom w:val="none" w:sz="0" w:space="0" w:color="auto"/>
        <w:right w:val="none" w:sz="0" w:space="0" w:color="auto"/>
      </w:divBdr>
    </w:div>
    <w:div w:id="2080707082">
      <w:bodyDiv w:val="1"/>
      <w:marLeft w:val="0"/>
      <w:marRight w:val="0"/>
      <w:marTop w:val="0"/>
      <w:marBottom w:val="0"/>
      <w:divBdr>
        <w:top w:val="none" w:sz="0" w:space="0" w:color="auto"/>
        <w:left w:val="none" w:sz="0" w:space="0" w:color="auto"/>
        <w:bottom w:val="none" w:sz="0" w:space="0" w:color="auto"/>
        <w:right w:val="none" w:sz="0" w:space="0" w:color="auto"/>
      </w:divBdr>
    </w:div>
    <w:div w:id="2101563354">
      <w:bodyDiv w:val="1"/>
      <w:marLeft w:val="0"/>
      <w:marRight w:val="0"/>
      <w:marTop w:val="0"/>
      <w:marBottom w:val="0"/>
      <w:divBdr>
        <w:top w:val="none" w:sz="0" w:space="0" w:color="auto"/>
        <w:left w:val="none" w:sz="0" w:space="0" w:color="auto"/>
        <w:bottom w:val="none" w:sz="0" w:space="0" w:color="auto"/>
        <w:right w:val="none" w:sz="0" w:space="0" w:color="auto"/>
      </w:divBdr>
    </w:div>
    <w:div w:id="2121335464">
      <w:bodyDiv w:val="1"/>
      <w:marLeft w:val="0"/>
      <w:marRight w:val="0"/>
      <w:marTop w:val="0"/>
      <w:marBottom w:val="0"/>
      <w:divBdr>
        <w:top w:val="none" w:sz="0" w:space="0" w:color="auto"/>
        <w:left w:val="none" w:sz="0" w:space="0" w:color="auto"/>
        <w:bottom w:val="none" w:sz="0" w:space="0" w:color="auto"/>
        <w:right w:val="none" w:sz="0" w:space="0" w:color="auto"/>
      </w:divBdr>
      <w:divsChild>
        <w:div w:id="1642615090">
          <w:marLeft w:val="-720"/>
          <w:marRight w:val="0"/>
          <w:marTop w:val="0"/>
          <w:marBottom w:val="0"/>
          <w:divBdr>
            <w:top w:val="none" w:sz="0" w:space="0" w:color="auto"/>
            <w:left w:val="none" w:sz="0" w:space="0" w:color="auto"/>
            <w:bottom w:val="none" w:sz="0" w:space="0" w:color="auto"/>
            <w:right w:val="none" w:sz="0" w:space="0" w:color="auto"/>
          </w:divBdr>
        </w:div>
      </w:divsChild>
    </w:div>
    <w:div w:id="2124373886">
      <w:bodyDiv w:val="1"/>
      <w:marLeft w:val="0"/>
      <w:marRight w:val="0"/>
      <w:marTop w:val="0"/>
      <w:marBottom w:val="0"/>
      <w:divBdr>
        <w:top w:val="none" w:sz="0" w:space="0" w:color="auto"/>
        <w:left w:val="none" w:sz="0" w:space="0" w:color="auto"/>
        <w:bottom w:val="none" w:sz="0" w:space="0" w:color="auto"/>
        <w:right w:val="none" w:sz="0" w:space="0" w:color="auto"/>
      </w:divBdr>
      <w:divsChild>
        <w:div w:id="180509138">
          <w:marLeft w:val="-720"/>
          <w:marRight w:val="0"/>
          <w:marTop w:val="0"/>
          <w:marBottom w:val="0"/>
          <w:divBdr>
            <w:top w:val="none" w:sz="0" w:space="0" w:color="auto"/>
            <w:left w:val="none" w:sz="0" w:space="0" w:color="auto"/>
            <w:bottom w:val="none" w:sz="0" w:space="0" w:color="auto"/>
            <w:right w:val="none" w:sz="0" w:space="0" w:color="auto"/>
          </w:divBdr>
        </w:div>
      </w:divsChild>
    </w:div>
    <w:div w:id="2134789631">
      <w:bodyDiv w:val="1"/>
      <w:marLeft w:val="0"/>
      <w:marRight w:val="0"/>
      <w:marTop w:val="0"/>
      <w:marBottom w:val="0"/>
      <w:divBdr>
        <w:top w:val="none" w:sz="0" w:space="0" w:color="auto"/>
        <w:left w:val="none" w:sz="0" w:space="0" w:color="auto"/>
        <w:bottom w:val="none" w:sz="0" w:space="0" w:color="auto"/>
        <w:right w:val="none" w:sz="0" w:space="0" w:color="auto"/>
      </w:divBdr>
    </w:div>
    <w:div w:id="2139565888">
      <w:bodyDiv w:val="1"/>
      <w:marLeft w:val="0"/>
      <w:marRight w:val="0"/>
      <w:marTop w:val="0"/>
      <w:marBottom w:val="0"/>
      <w:divBdr>
        <w:top w:val="none" w:sz="0" w:space="0" w:color="auto"/>
        <w:left w:val="none" w:sz="0" w:space="0" w:color="auto"/>
        <w:bottom w:val="none" w:sz="0" w:space="0" w:color="auto"/>
        <w:right w:val="none" w:sz="0" w:space="0" w:color="auto"/>
      </w:divBdr>
      <w:divsChild>
        <w:div w:id="54290942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sn24</b:Tag>
    <b:SourceType>InternetSite</b:SourceType>
    <b:Guid>{FE625046-1B74-45F1-9B31-29D5EBC7D950}</b:Guid>
    <b:Author>
      <b:Author>
        <b:NameList>
          <b:Person>
            <b:Last>s.n.</b:Last>
          </b:Person>
        </b:NameList>
      </b:Author>
    </b:Author>
    <b:Title>Oefening: gegevens laden in Power BI Desktop</b:Title>
    <b:InternetSiteTitle>Microsoft Learn</b:InternetSiteTitle>
    <b:Year>2024</b:Year>
    <b:Month>oktober</b:Month>
    <b:Day>10</b:Day>
    <b:URL>https://learn.microsoft.com/nl-nl/training/modules/clean-data-power-bi/8-lab</b:URL>
    <b:RefOrder>1</b:RefOrder>
  </b:Source>
  <b:Source>
    <b:Tag>Goo24</b:Tag>
    <b:SourceType>InternetSite</b:SourceType>
    <b:Guid>{C92E2A57-35A3-4F7B-B6D8-65ADFD7231C9}</b:Guid>
    <b:Title>Google Cloud Platform lets you build, deploy, and scale applications, websites, and services on the same infrastructure as Google.</b:Title>
    <b:InternetSiteTitle>Google Cloud Platform</b:InternetSiteTitle>
    <b:Year>2024</b:Year>
    <b:Month>oktober</b:Month>
    <b:Day>27</b:Day>
    <b:URL>https://console.cloud.google.com/</b:URL>
    <b:RefOrder>2</b:RefOrder>
  </b:Source>
  <b:Source>
    <b:Tag>Das24</b:Tag>
    <b:SourceType>InternetSite</b:SourceType>
    <b:Guid>{BC4E0F8B-CBEA-460D-B1DA-410C67B20D00}</b:Guid>
    <b:Title>Dashboard</b:Title>
    <b:InternetSiteTitle>Google Cloud Skills Boost</b:InternetSiteTitle>
    <b:Year>2024</b:Year>
    <b:Month>oktober</b:Month>
    <b:Day>27</b:Day>
    <b:URL>https://www.cloudskillsboost.google/</b:URL>
    <b:RefOrder>3</b:RefOrder>
  </b:Source>
  <b:Source>
    <b:Tag>pan24</b:Tag>
    <b:SourceType>InternetSite</b:SourceType>
    <b:Guid>{85994D80-A728-4961-98BB-858FDF58CDCE}</b:Guid>
    <b:Title>pandas documentation - pandas 2.2.3 documentation</b:Title>
    <b:InternetSiteTitle>pydata</b:InternetSiteTitle>
    <b:Year>2024</b:Year>
    <b:Month>september</b:Month>
    <b:Day>20</b:Day>
    <b:URL>https://pandas.pydata.org/docs/</b:URL>
    <b:RefOrder>4</b:RefOrder>
  </b:Source>
</b:Sources>
</file>

<file path=customXml/itemProps1.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4.xml><?xml version="1.0" encoding="utf-8"?>
<ds:datastoreItem xmlns:ds="http://schemas.openxmlformats.org/officeDocument/2006/customXml" ds:itemID="{7123A370-48DB-467A-8271-501EC4C8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Kleur A4 staand.dotx</Template>
  <TotalTime>1806</TotalTime>
  <Pages>1</Pages>
  <Words>3469</Words>
  <Characters>19081</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cp:lastModifiedBy>Vervoort Kobe [student]</cp:lastModifiedBy>
  <cp:revision>1911</cp:revision>
  <cp:lastPrinted>2024-12-22T13:00:00Z</cp:lastPrinted>
  <dcterms:created xsi:type="dcterms:W3CDTF">2020-04-16T22:12:00Z</dcterms:created>
  <dcterms:modified xsi:type="dcterms:W3CDTF">2024-12-22T13:00:00Z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